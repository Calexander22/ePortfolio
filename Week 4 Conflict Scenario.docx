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AB0995" w14:textId="7E434D61" w:rsidR="00FD1553" w:rsidRDefault="007A4BDC" w:rsidP="00656927">
      <w:pPr>
        <w:pStyle w:val="Heading1"/>
      </w:pPr>
      <w:bookmarkStart w:id="0" w:name="_Toc452628284"/>
      <w:r>
        <w:t>Conflict Scenario</w:t>
      </w:r>
    </w:p>
    <w:p w14:paraId="169E0601" w14:textId="366B88F2" w:rsidR="00145551" w:rsidRPr="00706EAB" w:rsidRDefault="00145551" w:rsidP="00C12321">
      <w:pPr>
        <w:pStyle w:val="Heading2"/>
        <w:rPr>
          <w:b/>
          <w:bCs/>
        </w:rPr>
      </w:pPr>
      <w:r w:rsidRPr="00706EAB">
        <w:rPr>
          <w:b/>
          <w:bCs/>
        </w:rPr>
        <w:t>Review</w:t>
      </w:r>
    </w:p>
    <w:p w14:paraId="6B080D9F" w14:textId="77777777" w:rsidR="00B4431A" w:rsidRDefault="00B4431A" w:rsidP="00CD1AD7">
      <w:pPr>
        <w:pStyle w:val="Heading3"/>
      </w:pPr>
      <w:r>
        <w:t>Interpersonal Conflict Management Styles</w:t>
      </w:r>
    </w:p>
    <w:p w14:paraId="2EFF8F97" w14:textId="77777777" w:rsidR="00B4431A" w:rsidRDefault="00B4431A" w:rsidP="00B4431A">
      <w:pPr>
        <w:rPr>
          <w:rFonts w:ascii="Arial" w:hAnsi="Arial"/>
        </w:rPr>
      </w:pPr>
      <w:r w:rsidRPr="00DE727E"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ADCBF4D" wp14:editId="01A3D7C0">
                <wp:simplePos x="0" y="0"/>
                <wp:positionH relativeFrom="column">
                  <wp:posOffset>3688080</wp:posOffset>
                </wp:positionH>
                <wp:positionV relativeFrom="paragraph">
                  <wp:posOffset>1346835</wp:posOffset>
                </wp:positionV>
                <wp:extent cx="565785" cy="509905"/>
                <wp:effectExtent l="0" t="0" r="0" b="4445"/>
                <wp:wrapNone/>
                <wp:docPr id="27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785" cy="509905"/>
                          <a:chOff x="0" y="0"/>
                          <a:chExt cx="901065" cy="951885"/>
                        </a:xfrm>
                      </wpg:grpSpPr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6759" y="0"/>
                            <a:ext cx="809072" cy="9317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Rectangle 29"/>
                        <wps:cNvSpPr/>
                        <wps:spPr>
                          <a:xfrm>
                            <a:off x="0" y="756305"/>
                            <a:ext cx="901065" cy="195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B33E9D" w14:textId="77777777" w:rsidR="000462C4" w:rsidRDefault="00BE0641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hyperlink r:id="rId9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CC 2.0 BY Matthew</w:t>
                                </w:r>
                              </w:hyperlink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DCBF4D" id="Group 26" o:spid="_x0000_s1026" style="position:absolute;margin-left:290.4pt;margin-top:106.05pt;width:44.55pt;height:40.15pt;z-index:251669504;mso-width-relative:margin;mso-height-relative:margin" coordsize="9010,95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" o:spid="_x0000_s1027" type="#_x0000_t75" style="position:absolute;left:467;width:8091;height:9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">
                  <v:imagedata r:id="rId10" o:title=""/>
                </v:shape>
                <v:rect id="Rectangle 29" o:spid="_x0000_s1028" style="position:absolute;top:7563;width:9010;height:1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" filled="f" stroked="f">
                  <v:textbox>
                    <w:txbxContent>
                      <w:p w14:paraId="75B33E9D" w14:textId="77777777" w:rsidR="000462C4" w:rsidRDefault="00BE0641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hyperlink r:id="rId11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CC 2.0 BY Matthew</w:t>
                          </w:r>
                        </w:hyperlink>
                      </w:p>
                    </w:txbxContent>
                  </v:textbox>
                </v:rect>
              </v:group>
            </w:pict>
          </mc:Fallback>
        </mc:AlternateContent>
      </w:r>
      <w:r w:rsidRPr="00DE727E"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5988E16" wp14:editId="488F9159">
                <wp:simplePos x="0" y="0"/>
                <wp:positionH relativeFrom="column">
                  <wp:posOffset>1424941</wp:posOffset>
                </wp:positionH>
                <wp:positionV relativeFrom="paragraph">
                  <wp:posOffset>1285875</wp:posOffset>
                </wp:positionV>
                <wp:extent cx="746760" cy="470535"/>
                <wp:effectExtent l="0" t="0" r="0" b="5715"/>
                <wp:wrapNone/>
                <wp:docPr id="21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6760" cy="470535"/>
                          <a:chOff x="0" y="0"/>
                          <a:chExt cx="1407081" cy="882498"/>
                        </a:xfrm>
                      </wpg:grpSpPr>
                      <pic:pic xmlns:pic="http://schemas.openxmlformats.org/drawingml/2006/picture">
                        <pic:nvPicPr>
                          <pic:cNvPr id="23" name="Picture 23" descr="File:Florida Box Turtle Digon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4575" cy="8824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" name="Rectangle 24"/>
                        <wps:cNvSpPr/>
                        <wps:spPr>
                          <a:xfrm>
                            <a:off x="144066" y="714066"/>
                            <a:ext cx="12630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4FD8249" w14:textId="77777777" w:rsidR="000462C4" w:rsidRDefault="00BB2B5B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hyperlink r:id="rId13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0"/>
                                    <w:szCs w:val="10"/>
                                  </w:rPr>
                                  <w:t xml:space="preserve">CC SA 3.0 </w:t>
                                </w:r>
                              </w:hyperlink>
                              <w:hyperlink r:id="rId14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0"/>
                                    <w:szCs w:val="10"/>
                                  </w:rPr>
                                  <w:t>Unported</w:t>
                                </w:r>
                              </w:hyperlink>
                              <w:hyperlink r:id="rId15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0"/>
                                    <w:szCs w:val="10"/>
                                  </w:rPr>
                                  <w:t xml:space="preserve"> BY Jonathan Zander</w:t>
                                </w:r>
                              </w:hyperlink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988E16" id="Group 14" o:spid="_x0000_s1029" style="position:absolute;margin-left:112.2pt;margin-top:101.25pt;width:58.8pt;height:37.05pt;z-index:251668480;mso-width-relative:margin;mso-height-relative:margin" coordsize="14070,88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">
                <v:shape id="Picture 23" o:spid="_x0000_s1030" type="#_x0000_t75" alt="File:Florida Box Turtle Digon3.jpg" style="position:absolute;width:13245;height:8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">
                  <v:imagedata r:id="rId16" o:title="Florida Box Turtle Digon3"/>
                </v:shape>
                <v:rect id="Rectangle 24" o:spid="_x0000_s1031" style="position:absolute;left:1440;top:7140;width:12630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" filled="f" stroked="f">
                  <v:textbox>
                    <w:txbxContent>
                      <w:p w14:paraId="64FD8249" w14:textId="77777777" w:rsidR="000462C4" w:rsidRDefault="00BB2B5B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hyperlink r:id="rId17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0"/>
                              <w:szCs w:val="10"/>
                            </w:rPr>
                            <w:t xml:space="preserve">CC SA 3.0 </w:t>
                          </w:r>
                        </w:hyperlink>
                        <w:hyperlink r:id="rId18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0"/>
                              <w:szCs w:val="10"/>
                            </w:rPr>
                            <w:t>Unported</w:t>
                          </w:r>
                        </w:hyperlink>
                        <w:hyperlink r:id="rId19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0"/>
                              <w:szCs w:val="10"/>
                            </w:rPr>
                            <w:t xml:space="preserve"> BY Jonathan Zander</w:t>
                          </w:r>
                        </w:hyperlink>
                      </w:p>
                    </w:txbxContent>
                  </v:textbox>
                </v:rect>
              </v:group>
            </w:pict>
          </mc:Fallback>
        </mc:AlternateContent>
      </w:r>
      <w:r w:rsidRPr="00DE727E">
        <w:rPr>
          <w:rFonts w:ascii="Arial" w:hAnsi="Arial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6C7E0E0" wp14:editId="7D0ACE48">
                <wp:simplePos x="0" y="0"/>
                <wp:positionH relativeFrom="column">
                  <wp:posOffset>91440</wp:posOffset>
                </wp:positionH>
                <wp:positionV relativeFrom="paragraph">
                  <wp:posOffset>695040</wp:posOffset>
                </wp:positionV>
                <wp:extent cx="683895" cy="525145"/>
                <wp:effectExtent l="0" t="0" r="0" b="0"/>
                <wp:wrapNone/>
                <wp:docPr id="2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895" cy="525145"/>
                          <a:chOff x="0" y="0"/>
                          <a:chExt cx="1491730" cy="1165431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Shark Cartoon Free Vector Illustration by superawesomevector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730" cy="10553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" name="Rectangle 4"/>
                        <wps:cNvSpPr/>
                        <wps:spPr>
                          <a:xfrm>
                            <a:off x="149514" y="984456"/>
                            <a:ext cx="1247140" cy="180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076954" w14:textId="77777777" w:rsidR="000462C4" w:rsidRDefault="00BB2B5B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hyperlink r:id="rId21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2"/>
                                    <w:szCs w:val="12"/>
                                  </w:rPr>
                                  <w:t xml:space="preserve">CC 3.0 BY </w:t>
                                </w:r>
                              </w:hyperlink>
                              <w:hyperlink r:id="rId22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2"/>
                                    <w:szCs w:val="12"/>
                                  </w:rPr>
                                  <w:t>Superawesomevectors</w:t>
                                </w:r>
                              </w:hyperlink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C7E0E0" id="Group 23" o:spid="_x0000_s1032" style="position:absolute;margin-left:7.2pt;margin-top:54.75pt;width:53.85pt;height:41.35pt;z-index:251667456;mso-width-relative:margin;mso-height-relative:margin" coordsize="14917,116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">
                <v:shape id="Picture 3" o:spid="_x0000_s1033" type="#_x0000_t75" alt="Shark Cartoon Free Vector Illustration by superawesomevectors" style="position:absolute;width:14917;height:105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">
                  <v:imagedata r:id="rId23" o:title="Shark Cartoon Free Vector Illustration by superawesomevectors"/>
                </v:shape>
                <v:rect id="Rectangle 4" o:spid="_x0000_s1034" style="position:absolute;left:1495;top:9844;width:12471;height:1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" filled="f" stroked="f">
                  <v:textbox>
                    <w:txbxContent>
                      <w:p w14:paraId="70076954" w14:textId="77777777" w:rsidR="000462C4" w:rsidRDefault="00BB2B5B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hyperlink r:id="rId24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2"/>
                              <w:szCs w:val="12"/>
                            </w:rPr>
                            <w:t xml:space="preserve">CC 3.0 BY </w:t>
                          </w:r>
                        </w:hyperlink>
                        <w:hyperlink r:id="rId25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2"/>
                              <w:szCs w:val="12"/>
                            </w:rPr>
                            <w:t>Superawesomevectors</w:t>
                          </w:r>
                        </w:hyperlink>
                      </w:p>
                    </w:txbxContent>
                  </v:textbox>
                </v:rect>
              </v:group>
            </w:pict>
          </mc:Fallback>
        </mc:AlternateContent>
      </w:r>
      <w:r w:rsidRPr="00556CF5">
        <w:rPr>
          <w:rFonts w:ascii="Arial" w:hAnsi="Arial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298A95A" wp14:editId="55A5ABA6">
                <wp:simplePos x="0" y="0"/>
                <wp:positionH relativeFrom="column">
                  <wp:posOffset>2175164</wp:posOffset>
                </wp:positionH>
                <wp:positionV relativeFrom="paragraph">
                  <wp:posOffset>1393248</wp:posOffset>
                </wp:positionV>
                <wp:extent cx="497782" cy="570907"/>
                <wp:effectExtent l="0" t="0" r="0" b="635"/>
                <wp:wrapNone/>
                <wp:docPr id="8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782" cy="570907"/>
                          <a:chOff x="0" y="0"/>
                          <a:chExt cx="913996" cy="1494170"/>
                        </a:xfrm>
                      </wpg:grpSpPr>
                      <pic:pic xmlns:pic="http://schemas.openxmlformats.org/drawingml/2006/picture">
                        <pic:nvPicPr>
                          <pic:cNvPr id="9" name="Picture 9" descr="Urban, Lost, Hiding, Afrai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445" t="9366" r="34398" b="7405"/>
                          <a:stretch/>
                        </pic:blipFill>
                        <pic:spPr bwMode="auto">
                          <a:xfrm>
                            <a:off x="0" y="0"/>
                            <a:ext cx="861912" cy="14941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" name="TextBox 21"/>
                        <wps:cNvSpPr txBox="1"/>
                        <wps:spPr>
                          <a:xfrm>
                            <a:off x="619830" y="1260186"/>
                            <a:ext cx="294166" cy="2079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2E66C6D" w14:textId="77777777" w:rsidR="000462C4" w:rsidRDefault="00BB2B5B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hyperlink r:id="rId27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2"/>
                                    <w:szCs w:val="12"/>
                                  </w:rPr>
                                  <w:t>CC0</w:t>
                                </w:r>
                              </w:hyperlink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98A95A" id="Group 22" o:spid="_x0000_s1035" style="position:absolute;margin-left:171.25pt;margin-top:109.7pt;width:39.2pt;height:44.95pt;z-index:251663360;mso-width-relative:margin;mso-height-relative:margin" coordsize="9139,149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">
                <v:shape id="Picture 9" o:spid="_x0000_s1036" type="#_x0000_t75" alt="Urban, Lost, Hiding, Afraid" style="position:absolute;width:8619;height:14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">
                  <v:imagedata r:id="rId28" o:title="Urban, Lost, Hiding, Afraid" croptop="6138f" cropbottom="4853f" cropleft="20608f" cropright="22543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1" o:spid="_x0000_s1037" type="#_x0000_t202" style="position:absolute;left:6198;top:12601;width:2941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 filled="f" stroked="f">
                  <v:textbox>
                    <w:txbxContent>
                      <w:p w14:paraId="02E66C6D" w14:textId="77777777" w:rsidR="000462C4" w:rsidRDefault="00BB2B5B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hyperlink r:id="rId29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2"/>
                              <w:szCs w:val="12"/>
                            </w:rPr>
                            <w:t>CC0</w:t>
                          </w:r>
                        </w:hyperlink>
                      </w:p>
                    </w:txbxContent>
                  </v:textbox>
                </v:shape>
              </v:group>
            </w:pict>
          </mc:Fallback>
        </mc:AlternateContent>
      </w:r>
      <w:r w:rsidRPr="00556CF5"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B6E3DC" wp14:editId="36503F9F">
                <wp:simplePos x="0" y="0"/>
                <wp:positionH relativeFrom="margin">
                  <wp:align>center</wp:align>
                </wp:positionH>
                <wp:positionV relativeFrom="paragraph">
                  <wp:posOffset>2689013</wp:posOffset>
                </wp:positionV>
                <wp:extent cx="4360489" cy="461665"/>
                <wp:effectExtent l="0" t="0" r="0" b="0"/>
                <wp:wrapNone/>
                <wp:docPr id="15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0489" cy="4616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B6AE928" w14:textId="77777777" w:rsidR="000462C4" w:rsidRPr="00556CF5" w:rsidRDefault="000462C4" w:rsidP="00B4431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</w:rPr>
                            </w:pPr>
                            <w:r w:rsidRPr="00556CF5"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32"/>
                                <w:szCs w:val="48"/>
                              </w:rPr>
                              <w:t>Low to High Concern for Other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B6E3DC" id="TextBox 7" o:spid="_x0000_s1038" type="#_x0000_t202" style="position:absolute;margin-left:0;margin-top:211.75pt;width:343.35pt;height:36.35pt;z-index:25166643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" filled="f" stroked="f">
                <v:textbox style="mso-fit-shape-to-text:t">
                  <w:txbxContent>
                    <w:p w14:paraId="3B6AE928" w14:textId="77777777" w:rsidR="000462C4" w:rsidRPr="00556CF5" w:rsidRDefault="000462C4" w:rsidP="00B4431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</w:rPr>
                      </w:pPr>
                      <w:r w:rsidRPr="00556CF5"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32"/>
                          <w:szCs w:val="48"/>
                        </w:rPr>
                        <w:t>Low to High Concern for Other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56CF5"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A5824A" wp14:editId="4B842E51">
                <wp:simplePos x="0" y="0"/>
                <wp:positionH relativeFrom="leftMargin">
                  <wp:align>right</wp:align>
                </wp:positionH>
                <wp:positionV relativeFrom="paragraph">
                  <wp:posOffset>1698519</wp:posOffset>
                </wp:positionV>
                <wp:extent cx="2783134" cy="523220"/>
                <wp:effectExtent l="0" t="0" r="0" b="0"/>
                <wp:wrapNone/>
                <wp:docPr id="14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783134" cy="5232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835FFFB" w14:textId="77777777" w:rsidR="000462C4" w:rsidRPr="00556CF5" w:rsidRDefault="000462C4" w:rsidP="00B4431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2"/>
                              </w:rPr>
                            </w:pPr>
                            <w:r w:rsidRPr="00556CF5"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32"/>
                                <w:szCs w:val="56"/>
                              </w:rPr>
                              <w:t>Concern for Self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A5824A" id="TextBox 8" o:spid="_x0000_s1039" type="#_x0000_t202" style="position:absolute;margin-left:167.95pt;margin-top:133.75pt;width:219.15pt;height:41.2pt;rotation:-90;z-index:251665408;visibility:visible;mso-wrap-style:none;mso-wrap-distance-left:9pt;mso-wrap-distance-top:0;mso-wrap-distance-right:9pt;mso-wrap-distance-bottom:0;mso-position-horizontal:righ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" filled="f" stroked="f">
                <v:textbox style="mso-fit-shape-to-text:t">
                  <w:txbxContent>
                    <w:p w14:paraId="2835FFFB" w14:textId="77777777" w:rsidR="000462C4" w:rsidRPr="00556CF5" w:rsidRDefault="000462C4" w:rsidP="00B4431A">
                      <w:pPr>
                        <w:pStyle w:val="NormalWeb"/>
                        <w:spacing w:before="0" w:beforeAutospacing="0" w:after="0" w:afterAutospacing="0"/>
                        <w:rPr>
                          <w:sz w:val="12"/>
                        </w:rPr>
                      </w:pPr>
                      <w:r w:rsidRPr="00556CF5"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32"/>
                          <w:szCs w:val="56"/>
                        </w:rPr>
                        <w:t>Concern for Self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56CF5">
        <w:rPr>
          <w:rFonts w:ascii="Arial" w:hAnsi="Arial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8F1C6AC" wp14:editId="5E5F87E1">
                <wp:simplePos x="0" y="0"/>
                <wp:positionH relativeFrom="column">
                  <wp:posOffset>4351867</wp:posOffset>
                </wp:positionH>
                <wp:positionV relativeFrom="paragraph">
                  <wp:posOffset>1376680</wp:posOffset>
                </wp:positionV>
                <wp:extent cx="821901" cy="389467"/>
                <wp:effectExtent l="0" t="0" r="0" b="0"/>
                <wp:wrapNone/>
                <wp:docPr id="11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1901" cy="389467"/>
                          <a:chOff x="0" y="0"/>
                          <a:chExt cx="1654056" cy="595996"/>
                        </a:xfrm>
                      </wpg:grpSpPr>
                      <pic:pic xmlns:pic="http://schemas.openxmlformats.org/drawingml/2006/picture">
                        <pic:nvPicPr>
                          <pic:cNvPr id="12" name="Picture 12" descr="File:Flickr - Carine06 - &quot;I give up.&quot;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334" t="44599" r="20266" b="24280"/>
                          <a:stretch/>
                        </pic:blipFill>
                        <pic:spPr bwMode="auto">
                          <a:xfrm>
                            <a:off x="0" y="0"/>
                            <a:ext cx="1654056" cy="5959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" name="TextBox 19"/>
                        <wps:cNvSpPr txBox="1"/>
                        <wps:spPr>
                          <a:xfrm>
                            <a:off x="511551" y="454637"/>
                            <a:ext cx="833317" cy="10477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6A498AB" w14:textId="77777777" w:rsidR="000462C4" w:rsidRDefault="000462C4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8"/>
                                  <w:szCs w:val="8"/>
                                </w:rPr>
                                <w:t xml:space="preserve">CC SA 2.0 Generic BY </w:t>
                              </w:r>
                              <w:hyperlink r:id="rId31" w:history="1">
                                <w:r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8"/>
                                    <w:szCs w:val="8"/>
                                  </w:rPr>
                                  <w:t>Carine06 from UK</w:t>
                                </w:r>
                              </w:hyperlink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F1C6AC" id="Group 20" o:spid="_x0000_s1040" style="position:absolute;margin-left:342.65pt;margin-top:108.4pt;width:64.7pt;height:30.65pt;z-index:251664384;mso-width-relative:margin;mso-height-relative:margin" coordsize="16540,59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">
                <v:shape id="Picture 12" o:spid="_x0000_s1041" type="#_x0000_t75" alt="File:Flickr - Carine06 - &quot;I give up.&quot;.jpg" style="position:absolute;width:16540;height:5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">
                  <v:imagedata r:id="rId32" o:title="Flickr - Carine06 - &quot;I give up.&quot;" croptop="29228f" cropbottom="15912f" cropleft="11360f" cropright="13282f"/>
                </v:shape>
                <v:shape id="TextBox 19" o:spid="_x0000_s1042" type="#_x0000_t202" style="position:absolute;left:5115;top:4546;width:8333;height:1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<v:textbox>
                    <w:txbxContent>
                      <w:p w14:paraId="26A498AB" w14:textId="77777777" w:rsidR="000462C4" w:rsidRDefault="000462C4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8"/>
                            <w:szCs w:val="8"/>
                          </w:rPr>
                          <w:t xml:space="preserve">CC SA 2.0 Generic BY </w:t>
                        </w:r>
                        <w:hyperlink r:id="rId33" w:history="1">
                          <w:r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8"/>
                              <w:szCs w:val="8"/>
                            </w:rPr>
                            <w:t>Carine06 from UK</w:t>
                          </w:r>
                        </w:hyperlink>
                      </w:p>
                    </w:txbxContent>
                  </v:textbox>
                </v:shape>
              </v:group>
            </w:pict>
          </mc:Fallback>
        </mc:AlternateContent>
      </w:r>
      <w:r w:rsidRPr="00556CF5">
        <w:rPr>
          <w:rFonts w:ascii="Arial" w:hAnsi="Arial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1ECA2F3" wp14:editId="3E340072">
                <wp:simplePos x="0" y="0"/>
                <wp:positionH relativeFrom="margin">
                  <wp:posOffset>4435898</wp:posOffset>
                </wp:positionH>
                <wp:positionV relativeFrom="paragraph">
                  <wp:posOffset>114724</wp:posOffset>
                </wp:positionV>
                <wp:extent cx="639233" cy="668867"/>
                <wp:effectExtent l="0" t="0" r="8890" b="0"/>
                <wp:wrapNone/>
                <wp:docPr id="6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233" cy="668867"/>
                          <a:chOff x="0" y="0"/>
                          <a:chExt cx="1365250" cy="140058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5250" cy="136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TextBox 4"/>
                        <wps:cNvSpPr txBox="1"/>
                        <wps:spPr>
                          <a:xfrm>
                            <a:off x="240977" y="1280600"/>
                            <a:ext cx="755333" cy="1199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0DD0450" w14:textId="77777777" w:rsidR="000462C4" w:rsidRDefault="000462C4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10"/>
                                  <w:szCs w:val="10"/>
                                </w:rPr>
                                <w:t xml:space="preserve">CC 2.0 BY </w:t>
                              </w:r>
                              <w:hyperlink r:id="rId35" w:history="1">
                                <w:r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0"/>
                                    <w:szCs w:val="10"/>
                                  </w:rPr>
                                  <w:t>Zabara</w:t>
                                </w:r>
                              </w:hyperlink>
                              <w:hyperlink r:id="rId36" w:history="1">
                                <w:r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0"/>
                                    <w:szCs w:val="10"/>
                                  </w:rPr>
                                  <w:t xml:space="preserve"> Alexander</w:t>
                                </w:r>
                              </w:hyperlink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ECA2F3" id="Group 10" o:spid="_x0000_s1043" style="position:absolute;margin-left:349.3pt;margin-top:9.05pt;width:50.35pt;height:52.65pt;z-index:251662336;mso-position-horizontal-relative:margin;mso-width-relative:margin;mso-height-relative:margin" coordsize="13652,140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">
                <v:shape id="Picture 7" o:spid="_x0000_s1044" type="#_x0000_t75" style="position:absolute;width:13652;height:136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">
                  <v:imagedata r:id="rId37" o:title=""/>
                </v:shape>
                <v:shape id="TextBox 4" o:spid="_x0000_s1045" type="#_x0000_t202" style="position:absolute;left:2409;top:12806;width:7554;height: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<v:textbox>
                    <w:txbxContent>
                      <w:p w14:paraId="70DD0450" w14:textId="77777777" w:rsidR="000462C4" w:rsidRDefault="000462C4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10"/>
                            <w:szCs w:val="10"/>
                          </w:rPr>
                          <w:t xml:space="preserve">CC 2.0 BY </w:t>
                        </w:r>
                        <w:hyperlink r:id="rId38" w:history="1">
                          <w:r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0"/>
                              <w:szCs w:val="10"/>
                            </w:rPr>
                            <w:t>Zabara</w:t>
                          </w:r>
                        </w:hyperlink>
                        <w:hyperlink r:id="rId39" w:history="1">
                          <w:r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0"/>
                              <w:szCs w:val="10"/>
                            </w:rPr>
                            <w:t xml:space="preserve"> Alexander</w:t>
                          </w:r>
                        </w:hyperlink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DD47ED">
        <w:rPr>
          <w:rFonts w:ascii="Arial" w:hAnsi="Arial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C01E9C8" wp14:editId="20728BBA">
                <wp:simplePos x="0" y="0"/>
                <wp:positionH relativeFrom="column">
                  <wp:posOffset>1853776</wp:posOffset>
                </wp:positionH>
                <wp:positionV relativeFrom="paragraph">
                  <wp:posOffset>114935</wp:posOffset>
                </wp:positionV>
                <wp:extent cx="584200" cy="609600"/>
                <wp:effectExtent l="0" t="0" r="6350" b="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200" cy="609600"/>
                          <a:chOff x="0" y="0"/>
                          <a:chExt cx="1077260" cy="1047848"/>
                        </a:xfrm>
                      </wpg:grpSpPr>
                      <pic:pic xmlns:pic="http://schemas.openxmlformats.org/drawingml/2006/picture">
                        <pic:nvPicPr>
                          <pic:cNvPr id="19" name="Picture 19" descr="File:US Army 53525 Soldiers compete in Tae Kwon Do tournament for Warrior Country level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089" t="19797" r="7136" b="8360"/>
                          <a:stretch/>
                        </pic:blipFill>
                        <pic:spPr bwMode="auto">
                          <a:xfrm>
                            <a:off x="0" y="0"/>
                            <a:ext cx="1077260" cy="10015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" name="TextBox 17"/>
                        <wps:cNvSpPr txBox="1"/>
                        <wps:spPr>
                          <a:xfrm>
                            <a:off x="394754" y="901308"/>
                            <a:ext cx="265788" cy="1465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D6BD880" w14:textId="77777777" w:rsidR="000462C4" w:rsidRDefault="00BB2B5B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hyperlink r:id="rId41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2"/>
                                    <w:szCs w:val="12"/>
                                  </w:rPr>
                                  <w:t>CC0</w:t>
                                </w:r>
                              </w:hyperlink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01E9C8" id="Group 18" o:spid="_x0000_s1046" style="position:absolute;margin-left:145.95pt;margin-top:9.05pt;width:46pt;height:48pt;z-index:251661312;mso-width-relative:margin;mso-height-relative:margin" coordsize="10772,10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">
                <v:shape id="Picture 19" o:spid="_x0000_s1047" type="#_x0000_t75" alt="File:US Army 53525 Soldiers compete in Tae Kwon Do tournament for Warrior Country level.jpg" style="position:absolute;width:10772;height:10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">
                  <v:imagedata r:id="rId42" o:title="US Army 53525 Soldiers compete in Tae Kwon Do tournament for Warrior Country level" croptop="12974f" cropbottom="5479f" cropleft="26928f" cropright="4677f"/>
                </v:shape>
                <v:shape id="TextBox 17" o:spid="_x0000_s1048" type="#_x0000_t202" style="position:absolute;left:3947;top:9013;width:2658;height:1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<v:textbox>
                    <w:txbxContent>
                      <w:p w14:paraId="6D6BD880" w14:textId="77777777" w:rsidR="000462C4" w:rsidRDefault="00BB2B5B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hyperlink r:id="rId43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2"/>
                              <w:szCs w:val="12"/>
                            </w:rPr>
                            <w:t>CC0</w:t>
                          </w:r>
                        </w:hyperlink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656731F7" wp14:editId="172F9DCD">
            <wp:extent cx="5270500" cy="2836334"/>
            <wp:effectExtent l="0" t="0" r="25400" b="0"/>
            <wp:docPr id="30" name="Diagram 3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4" r:lo="rId45" r:qs="rId46" r:cs="rId47"/>
              </a:graphicData>
            </a:graphic>
          </wp:inline>
        </w:drawing>
      </w:r>
      <w:r w:rsidRPr="00556CF5">
        <w:rPr>
          <w:noProof/>
        </w:rPr>
        <w:t xml:space="preserve"> </w:t>
      </w:r>
    </w:p>
    <w:p w14:paraId="1D344D07" w14:textId="77777777" w:rsidR="00B4431A" w:rsidRDefault="00B4431A" w:rsidP="00B4431A">
      <w:pPr>
        <w:rPr>
          <w:rFonts w:ascii="Arial" w:hAnsi="Arial"/>
        </w:rPr>
      </w:pPr>
    </w:p>
    <w:p w14:paraId="59FC4DA7" w14:textId="77777777" w:rsidR="00C12321" w:rsidRPr="00361EDE" w:rsidRDefault="00C12321" w:rsidP="00C12321">
      <w:pPr>
        <w:pStyle w:val="Heading3"/>
        <w:rPr>
          <w:b/>
          <w:bCs/>
        </w:rPr>
      </w:pPr>
      <w:r w:rsidRPr="00361EDE">
        <w:rPr>
          <w:b/>
          <w:bCs/>
        </w:rPr>
        <w:t>Interpersonal Conflict Resolution</w:t>
      </w:r>
    </w:p>
    <w:p w14:paraId="3F3BDC48" w14:textId="77777777" w:rsidR="00C12321" w:rsidRPr="00556CF5" w:rsidRDefault="00C12321" w:rsidP="00C12321">
      <w:r>
        <w:t>The following diagram shows a process that can be followed when trying to resolve interpersonal conflict.</w:t>
      </w:r>
    </w:p>
    <w:p w14:paraId="767E7D1C" w14:textId="77777777" w:rsidR="00C12321" w:rsidRPr="00556CF5" w:rsidRDefault="00C12321" w:rsidP="00C12321">
      <w:r>
        <w:rPr>
          <w:noProof/>
        </w:rPr>
        <w:drawing>
          <wp:inline distT="0" distB="0" distL="0" distR="0" wp14:anchorId="2C73A2CB" wp14:editId="6B39104C">
            <wp:extent cx="1786255" cy="2202873"/>
            <wp:effectExtent l="0" t="0" r="23495" b="26035"/>
            <wp:docPr id="17" name="Diagram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9" r:lo="rId50" r:qs="rId51" r:cs="rId52"/>
              </a:graphicData>
            </a:graphic>
          </wp:inline>
        </w:drawing>
      </w:r>
    </w:p>
    <w:p w14:paraId="6D929BE5" w14:textId="77777777" w:rsidR="00C12321" w:rsidRDefault="00C12321" w:rsidP="00C12321">
      <w:pPr>
        <w:tabs>
          <w:tab w:val="left" w:pos="2533"/>
        </w:tabs>
        <w:rPr>
          <w:rFonts w:ascii="Arial" w:hAnsi="Arial"/>
        </w:rPr>
      </w:pPr>
    </w:p>
    <w:p w14:paraId="28BA3F77" w14:textId="3B524B33" w:rsidR="00145551" w:rsidRDefault="00145551" w:rsidP="00C12321">
      <w:pPr>
        <w:pStyle w:val="Heading3"/>
      </w:pPr>
      <w:r>
        <w:t>Listening</w:t>
      </w:r>
    </w:p>
    <w:p w14:paraId="0C2186FC" w14:textId="77777777" w:rsidR="00145551" w:rsidRDefault="00145551" w:rsidP="00145551">
      <w:r>
        <w:t>A considerable proportion of our communication involves listening, yet little attention is devoted to improving listening.  HURIER is an acronym for tips that can be used to improve listening.</w:t>
      </w:r>
    </w:p>
    <w:p w14:paraId="7D442159" w14:textId="77777777" w:rsidR="00145551" w:rsidRDefault="00145551" w:rsidP="00145551">
      <w:r>
        <w:rPr>
          <w:noProof/>
        </w:rPr>
        <w:lastRenderedPageBreak/>
        <w:drawing>
          <wp:inline distT="0" distB="0" distL="0" distR="0" wp14:anchorId="39C04F30" wp14:editId="3582C6EB">
            <wp:extent cx="5270500" cy="2392045"/>
            <wp:effectExtent l="0" t="0" r="25400" b="27305"/>
            <wp:docPr id="20" name="Diagram 2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4" r:lo="rId55" r:qs="rId56" r:cs="rId57"/>
              </a:graphicData>
            </a:graphic>
          </wp:inline>
        </w:drawing>
      </w:r>
    </w:p>
    <w:p w14:paraId="6547816C" w14:textId="77777777" w:rsidR="00145551" w:rsidRPr="00145551" w:rsidRDefault="00145551" w:rsidP="00145551"/>
    <w:p w14:paraId="2CB125A2" w14:textId="77777777" w:rsidR="00C12321" w:rsidRDefault="00C12321" w:rsidP="00C12321">
      <w:pPr>
        <w:pStyle w:val="Heading3"/>
      </w:pPr>
      <w:r>
        <w:t>“I” Phrases for Conflict Resolution</w:t>
      </w:r>
    </w:p>
    <w:p w14:paraId="22FD7080" w14:textId="77777777" w:rsidR="00C12321" w:rsidRPr="00717F5D" w:rsidRDefault="00C12321" w:rsidP="00C12321">
      <w:r>
        <w:t>The “I” phrase is used during conflict resolutions to avoid attacking others.  Open the conversation with a statement in first person, passive voice:  “I feel … when … because …  I would like …”</w:t>
      </w:r>
    </w:p>
    <w:p w14:paraId="4CEFCDFD" w14:textId="6FD19E43" w:rsidR="00C12321" w:rsidRDefault="00C12321" w:rsidP="00C12321">
      <w:r w:rsidRPr="00717F5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B16048" wp14:editId="4AC79262">
                <wp:simplePos x="0" y="0"/>
                <wp:positionH relativeFrom="column">
                  <wp:posOffset>3158066</wp:posOffset>
                </wp:positionH>
                <wp:positionV relativeFrom="paragraph">
                  <wp:posOffset>1820333</wp:posOffset>
                </wp:positionV>
                <wp:extent cx="1739579" cy="215444"/>
                <wp:effectExtent l="0" t="0" r="0" b="0"/>
                <wp:wrapNone/>
                <wp:docPr id="25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579" cy="21544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5D707C" w14:textId="77777777" w:rsidR="000462C4" w:rsidRDefault="000462C4" w:rsidP="00C12321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eastAsia="+mn-ea" w:hAnsi="Arial" w:cs="+mn-cs"/>
                                <w:color w:val="022345"/>
                                <w:kern w:val="24"/>
                                <w:position w:val="-6"/>
                                <w:vertAlign w:val="subscript"/>
                              </w:rPr>
                              <w:t>Adapted from (Dwyer 2012, p. 40)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B16048" id="Rectangle 10" o:spid="_x0000_s1049" style="position:absolute;margin-left:248.65pt;margin-top:143.35pt;width:136.95pt;height:16.9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" filled="f" stroked="f">
                <v:textbox style="mso-fit-shape-to-text:t">
                  <w:txbxContent>
                    <w:p w14:paraId="455D707C" w14:textId="77777777" w:rsidR="000462C4" w:rsidRDefault="000462C4" w:rsidP="00C12321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eastAsia="+mn-ea" w:hAnsi="Arial" w:cs="+mn-cs"/>
                          <w:color w:val="022345"/>
                          <w:kern w:val="24"/>
                          <w:position w:val="-6"/>
                          <w:vertAlign w:val="subscript"/>
                        </w:rPr>
                        <w:t>Adapted from (Dwyer 2012, p. 40)</w:t>
                      </w:r>
                    </w:p>
                  </w:txbxContent>
                </v:textbox>
              </v:rect>
            </w:pict>
          </mc:Fallback>
        </mc:AlternateContent>
      </w:r>
      <w:r w:rsidRPr="00717F5D">
        <w:rPr>
          <w:noProof/>
        </w:rPr>
        <w:drawing>
          <wp:inline distT="0" distB="0" distL="0" distR="0" wp14:anchorId="6547867A" wp14:editId="03FEDE1A">
            <wp:extent cx="3209925" cy="1811867"/>
            <wp:effectExtent l="0" t="19050" r="9525" b="0"/>
            <wp:docPr id="26" name="Diagram 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9" r:lo="rId60" r:qs="rId61" r:cs="rId62"/>
              </a:graphicData>
            </a:graphic>
          </wp:inline>
        </w:drawing>
      </w:r>
    </w:p>
    <w:p w14:paraId="4301CB05" w14:textId="77777777" w:rsidR="00C12321" w:rsidRPr="00F044D0" w:rsidRDefault="00C12321" w:rsidP="007A4BDC">
      <w:pPr>
        <w:rPr>
          <w:sz w:val="12"/>
        </w:rPr>
      </w:pPr>
    </w:p>
    <w:p w14:paraId="29CDF89A" w14:textId="07984E7C" w:rsidR="00361EDE" w:rsidRDefault="00361EDE" w:rsidP="00CD1AD7">
      <w:pPr>
        <w:pStyle w:val="Heading2"/>
      </w:pPr>
    </w:p>
    <w:p w14:paraId="7907960D" w14:textId="77777777" w:rsidR="00BE0641" w:rsidRPr="00BE0641" w:rsidRDefault="00BE0641" w:rsidP="00BE0641"/>
    <w:p w14:paraId="3F1C0A9E" w14:textId="4DBD77E6" w:rsidR="007C12EC" w:rsidRPr="007C12EC" w:rsidRDefault="007C12EC" w:rsidP="007C12EC">
      <w:pPr>
        <w:pStyle w:val="Heading2"/>
      </w:pPr>
      <w:r w:rsidRPr="00BE0641">
        <w:rPr>
          <w:b/>
          <w:bCs/>
        </w:rPr>
        <w:t>Student Name and ID:</w:t>
      </w:r>
      <w:r>
        <w:t xml:space="preserve"> </w:t>
      </w:r>
      <w:sdt>
        <w:sdtPr>
          <w:id w:val="-2097849475"/>
          <w:placeholder>
            <w:docPart w:val="DefaultPlaceholder_-1854013440"/>
          </w:placeholder>
        </w:sdtPr>
        <w:sdtEndPr/>
        <w:sdtContent>
          <w:r w:rsidR="00507F9E">
            <w:t>Clare Alexander 12190615</w:t>
          </w:r>
        </w:sdtContent>
      </w:sdt>
    </w:p>
    <w:p w14:paraId="54209BFB" w14:textId="19167A47" w:rsidR="00BE0641" w:rsidRPr="007C12EC" w:rsidRDefault="00BE0641" w:rsidP="00BE0641">
      <w:pPr>
        <w:pStyle w:val="Heading2"/>
      </w:pPr>
      <w:r w:rsidRPr="00BE0641">
        <w:rPr>
          <w:b/>
          <w:bCs/>
        </w:rPr>
        <w:t>Student Name and ID:</w:t>
      </w:r>
      <w:r>
        <w:t xml:space="preserve"> </w:t>
      </w:r>
      <w:sdt>
        <w:sdtPr>
          <w:id w:val="671157895"/>
          <w:placeholder>
            <w:docPart w:val="9E90DD9B444E4685A73E36652B169F21"/>
          </w:placeholder>
          <w:showingPlcHdr/>
        </w:sdtPr>
        <w:sdtEndPr/>
        <w:sdtContent>
          <w:r w:rsidRPr="00104D22">
            <w:rPr>
              <w:rStyle w:val="PlaceholderText"/>
            </w:rPr>
            <w:t>Click or tap here to enter text.</w:t>
          </w:r>
        </w:sdtContent>
      </w:sdt>
    </w:p>
    <w:p w14:paraId="7FE3C231" w14:textId="77777777" w:rsidR="007C12EC" w:rsidRPr="007C12EC" w:rsidRDefault="007C12EC" w:rsidP="007C12EC"/>
    <w:p w14:paraId="7BF53565" w14:textId="7A7B61D5" w:rsidR="00CD1AD7" w:rsidRPr="00A51F09" w:rsidRDefault="00CD1AD7" w:rsidP="00CD1AD7">
      <w:pPr>
        <w:pStyle w:val="Heading2"/>
        <w:rPr>
          <w:b/>
          <w:bCs/>
        </w:rPr>
      </w:pPr>
      <w:r w:rsidRPr="00A51F09">
        <w:rPr>
          <w:b/>
          <w:bCs/>
        </w:rPr>
        <w:t>Scenario</w:t>
      </w:r>
    </w:p>
    <w:p w14:paraId="07FE019C" w14:textId="6A651E50" w:rsidR="0016251F" w:rsidRDefault="0016251F" w:rsidP="007A4BDC">
      <w:r>
        <w:t>Find a partner.</w:t>
      </w:r>
      <w:r w:rsidR="00763AF3">
        <w:t xml:space="preserve">  </w:t>
      </w:r>
      <w:r w:rsidR="00DA20ED">
        <w:t xml:space="preserve">Read the </w:t>
      </w:r>
      <w:r w:rsidR="00763AF3">
        <w:t>scenario</w:t>
      </w:r>
      <w:r w:rsidR="00DA20ED">
        <w:t xml:space="preserve"> below</w:t>
      </w:r>
      <w:r w:rsidR="00763AF3">
        <w:t xml:space="preserve">.  Choose one partner to be </w:t>
      </w:r>
      <w:r w:rsidR="00984864" w:rsidRPr="00984864">
        <w:t>Joe Bloggs</w:t>
      </w:r>
      <w:r w:rsidR="00763AF3">
        <w:t xml:space="preserve">, and the other to be </w:t>
      </w:r>
      <w:r w:rsidR="00984864" w:rsidRPr="00984864">
        <w:t>Jane Doe</w:t>
      </w:r>
      <w:r w:rsidR="00763AF3">
        <w:t>.</w:t>
      </w:r>
      <w:r w:rsidR="000A03F0">
        <w:t xml:space="preserve">  Together, answer the following to help prepare you for the role play.</w:t>
      </w:r>
    </w:p>
    <w:p w14:paraId="51B6FC38" w14:textId="21D57D88" w:rsidR="006121D3" w:rsidRDefault="006121D3" w:rsidP="007A4BDC"/>
    <w:p w14:paraId="659C5D04" w14:textId="3AB97F95" w:rsidR="006121D3" w:rsidRPr="000D4773" w:rsidRDefault="006121D3" w:rsidP="006121D3">
      <w:pPr>
        <w:pStyle w:val="Heading2"/>
        <w:rPr>
          <w:b/>
          <w:bCs/>
        </w:rPr>
      </w:pPr>
      <w:r w:rsidRPr="000D4773">
        <w:rPr>
          <w:b/>
          <w:bCs/>
        </w:rPr>
        <w:t>Scenario</w:t>
      </w:r>
      <w:r w:rsidR="000D4773">
        <w:rPr>
          <w:b/>
          <w:bCs/>
        </w:rPr>
        <w:t>:</w:t>
      </w:r>
      <w:r w:rsidRPr="000D4773">
        <w:rPr>
          <w:b/>
          <w:bCs/>
        </w:rPr>
        <w:t xml:space="preserve"> </w:t>
      </w:r>
      <w:r w:rsidR="000D4773">
        <w:rPr>
          <w:b/>
          <w:bCs/>
        </w:rPr>
        <w:t>Joe</w:t>
      </w:r>
      <w:r w:rsidRPr="000D4773">
        <w:rPr>
          <w:b/>
          <w:bCs/>
        </w:rPr>
        <w:t xml:space="preserve"> did not complete a task by the deadline</w:t>
      </w:r>
    </w:p>
    <w:p w14:paraId="5A582D42" w14:textId="037C01EB" w:rsidR="00B15711" w:rsidRDefault="000D4773" w:rsidP="0016251F">
      <w:r>
        <w:t>Joe</w:t>
      </w:r>
      <w:r w:rsidR="00B15711">
        <w:t xml:space="preserve"> and </w:t>
      </w:r>
      <w:r>
        <w:t>Jane</w:t>
      </w:r>
      <w:r w:rsidR="00B15711">
        <w:t xml:space="preserve"> are working on a report </w:t>
      </w:r>
      <w:r w:rsidR="00F1422F">
        <w:t>that is due today</w:t>
      </w:r>
      <w:r w:rsidR="00B15711">
        <w:t xml:space="preserve">.  </w:t>
      </w:r>
      <w:r>
        <w:t>Joe</w:t>
      </w:r>
      <w:r w:rsidR="00B15711">
        <w:t xml:space="preserve"> was assigned the task of writing the executive summary.  Unfortunately, </w:t>
      </w:r>
      <w:r w:rsidR="00942DDD">
        <w:t>Joe</w:t>
      </w:r>
      <w:r w:rsidR="00B15711">
        <w:t xml:space="preserve"> has not completed the </w:t>
      </w:r>
      <w:r w:rsidR="00F1422F">
        <w:t>task.</w:t>
      </w:r>
    </w:p>
    <w:p w14:paraId="64A09B08" w14:textId="69D56DC5" w:rsidR="000D41C8" w:rsidRDefault="000D41C8" w:rsidP="0016251F"/>
    <w:p w14:paraId="4F3AD02B" w14:textId="17F06E51" w:rsidR="000C3E4A" w:rsidRDefault="00D55187" w:rsidP="0016251F">
      <w:r>
        <w:t>What is the most appropriate conflict manage</w:t>
      </w:r>
      <w:r w:rsidR="00DA20ED">
        <w:t>ment</w:t>
      </w:r>
      <w:r>
        <w:t xml:space="preserve"> strategy for </w:t>
      </w:r>
      <w:r w:rsidR="00942DDD">
        <w:t>Jane</w:t>
      </w:r>
      <w:r w:rsidR="00F044D0">
        <w:t xml:space="preserve"> to use in </w:t>
      </w:r>
      <w:r>
        <w:t>this situation?</w:t>
      </w:r>
      <w:r w:rsidR="006E0EA6">
        <w:t xml:space="preserve"> (Choose one)</w:t>
      </w:r>
    </w:p>
    <w:p w14:paraId="20112341" w14:textId="1E1C1F25" w:rsidR="000C3E4A" w:rsidRDefault="00BB2B5B" w:rsidP="001B199A">
      <w:sdt>
        <w:sdtPr>
          <w:id w:val="-53142025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B199A">
            <w:rPr>
              <w:rFonts w:ascii="MS Gothic" w:eastAsia="MS Gothic" w:hAnsi="MS Gothic" w:hint="eastAsia"/>
            </w:rPr>
            <w:t>☐</w:t>
          </w:r>
        </w:sdtContent>
      </w:sdt>
      <w:r w:rsidR="001B199A">
        <w:t>Compete/Force</w:t>
      </w:r>
    </w:p>
    <w:p w14:paraId="2C753EDF" w14:textId="1F3791DB" w:rsidR="001B199A" w:rsidRDefault="00BB2B5B" w:rsidP="001B199A">
      <w:sdt>
        <w:sdtPr>
          <w:id w:val="118949731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B199A">
            <w:rPr>
              <w:rFonts w:ascii="MS Gothic" w:eastAsia="MS Gothic" w:hAnsi="MS Gothic" w:hint="eastAsia"/>
            </w:rPr>
            <w:t>☐</w:t>
          </w:r>
        </w:sdtContent>
      </w:sdt>
      <w:r w:rsidR="001B199A">
        <w:t>Compromise</w:t>
      </w:r>
    </w:p>
    <w:p w14:paraId="61B8F103" w14:textId="4E184F0D" w:rsidR="001B199A" w:rsidRDefault="00BB2B5B" w:rsidP="001B199A">
      <w:sdt>
        <w:sdtPr>
          <w:id w:val="-86166760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B199A">
            <w:rPr>
              <w:rFonts w:ascii="MS Gothic" w:eastAsia="MS Gothic" w:hAnsi="MS Gothic" w:hint="eastAsia"/>
            </w:rPr>
            <w:t>☐</w:t>
          </w:r>
        </w:sdtContent>
      </w:sdt>
      <w:r w:rsidR="001B199A">
        <w:t>Avoid/Withdraw</w:t>
      </w:r>
    </w:p>
    <w:p w14:paraId="603C0DB2" w14:textId="6B68BDED" w:rsidR="001B199A" w:rsidRDefault="00BB2B5B" w:rsidP="001B199A">
      <w:sdt>
        <w:sdtPr>
          <w:id w:val="608861311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3D6B3A">
            <w:rPr>
              <w:rFonts w:ascii="MS Gothic" w:eastAsia="MS Gothic" w:hAnsi="MS Gothic" w:hint="eastAsia"/>
            </w:rPr>
            <w:t>☒</w:t>
          </w:r>
        </w:sdtContent>
      </w:sdt>
      <w:r w:rsidR="001B199A">
        <w:t>Collaborate/Confront</w:t>
      </w:r>
    </w:p>
    <w:p w14:paraId="7F0C67FD" w14:textId="619E0D99" w:rsidR="001B199A" w:rsidRDefault="00BB2B5B" w:rsidP="001B199A">
      <w:sdt>
        <w:sdtPr>
          <w:id w:val="117892312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B199A">
            <w:rPr>
              <w:rFonts w:ascii="MS Gothic" w:eastAsia="MS Gothic" w:hAnsi="MS Gothic" w:hint="eastAsia"/>
            </w:rPr>
            <w:t>☐</w:t>
          </w:r>
        </w:sdtContent>
      </w:sdt>
      <w:r w:rsidR="001B199A">
        <w:t>Accommodate/Smooth</w:t>
      </w:r>
    </w:p>
    <w:p w14:paraId="46B7A637" w14:textId="77777777" w:rsidR="00591FB5" w:rsidRDefault="00591FB5" w:rsidP="00A40276"/>
    <w:p w14:paraId="084BE2D6" w14:textId="38D8DF0B" w:rsidR="00A40276" w:rsidRDefault="00A40276" w:rsidP="00A40276">
      <w:r>
        <w:t>Why</w:t>
      </w:r>
      <w:r w:rsidR="006E0EA6">
        <w:t xml:space="preserve"> did you choose the above</w:t>
      </w:r>
      <w:r>
        <w:t xml:space="preserve"> </w:t>
      </w:r>
      <w:r w:rsidR="006E0EA6">
        <w:t>conflict management strategy?</w:t>
      </w:r>
    </w:p>
    <w:sdt>
      <w:sdtPr>
        <w:id w:val="-1667172228"/>
        <w:placeholder>
          <w:docPart w:val="DefaultPlaceholder_-1854013440"/>
        </w:placeholder>
      </w:sdtPr>
      <w:sdtEndPr/>
      <w:sdtContent>
        <w:p w14:paraId="6249EC7B" w14:textId="6BB043A9" w:rsidR="00A40276" w:rsidRDefault="003D6B3A" w:rsidP="00A40276">
          <w:r>
            <w:t xml:space="preserve">By </w:t>
          </w:r>
          <w:r w:rsidR="00B42758">
            <w:t>collaborating</w:t>
          </w:r>
          <w:r>
            <w:t xml:space="preserve"> Joe and Jane will be able to come up with a solution to the </w:t>
          </w:r>
          <w:r w:rsidR="00B42758">
            <w:t xml:space="preserve">original problem. </w:t>
          </w:r>
          <w:r w:rsidR="00832099">
            <w:t>If one party confronts the other on the issue it can lead to collaboration and understand-ment between both Joe and Jane.</w:t>
          </w:r>
        </w:p>
      </w:sdtContent>
    </w:sdt>
    <w:p w14:paraId="37B829C1" w14:textId="77777777" w:rsidR="00591FB5" w:rsidRDefault="00591FB5" w:rsidP="000975F6">
      <w:pPr>
        <w:pStyle w:val="Heading3"/>
      </w:pPr>
    </w:p>
    <w:p w14:paraId="76F54147" w14:textId="77777777" w:rsidR="00591FB5" w:rsidRDefault="00591FB5" w:rsidP="000975F6">
      <w:pPr>
        <w:pStyle w:val="Heading3"/>
      </w:pPr>
    </w:p>
    <w:p w14:paraId="272AACB0" w14:textId="5524892C" w:rsidR="00572E9B" w:rsidRPr="00706EAB" w:rsidRDefault="000975F6" w:rsidP="00706EAB">
      <w:pPr>
        <w:pStyle w:val="Heading3"/>
        <w:rPr>
          <w:b/>
          <w:bCs/>
        </w:rPr>
      </w:pPr>
      <w:r w:rsidRPr="0050076B">
        <w:rPr>
          <w:b/>
          <w:bCs/>
        </w:rPr>
        <w:t>Listen and Understand</w:t>
      </w:r>
    </w:p>
    <w:p w14:paraId="5BD41936" w14:textId="77777777" w:rsidR="00572E9B" w:rsidRDefault="005E716D" w:rsidP="00572E9B">
      <w:r>
        <w:t xml:space="preserve">How </w:t>
      </w:r>
      <w:r w:rsidR="002F5874">
        <w:t>c</w:t>
      </w:r>
      <w:r>
        <w:t xml:space="preserve">ould </w:t>
      </w:r>
      <w:r w:rsidR="00062908">
        <w:t>Jane</w:t>
      </w:r>
      <w:r w:rsidR="000D41C8">
        <w:t xml:space="preserve"> </w:t>
      </w:r>
      <w:r w:rsidR="00082901">
        <w:t>start the conversation?</w:t>
      </w:r>
      <w:r>
        <w:t xml:space="preserve">  </w:t>
      </w:r>
    </w:p>
    <w:sdt>
      <w:sdtPr>
        <w:id w:val="1573238520"/>
        <w:placeholder>
          <w:docPart w:val="DefaultPlaceholder_-1854013440"/>
        </w:placeholder>
      </w:sdtPr>
      <w:sdtEndPr/>
      <w:sdtContent>
        <w:p w14:paraId="66B5AE91" w14:textId="731EFCC8" w:rsidR="00572E9B" w:rsidRDefault="0009013D" w:rsidP="00572E9B">
          <w:r>
            <w:t>‘Hey Joe, I was wondering if you had your part of the work finished</w:t>
          </w:r>
          <w:r w:rsidR="00DF72AD">
            <w:t>?’</w:t>
          </w:r>
        </w:p>
      </w:sdtContent>
    </w:sdt>
    <w:p w14:paraId="34E5CC09" w14:textId="77777777" w:rsidR="00572E9B" w:rsidRDefault="00572E9B" w:rsidP="00572E9B"/>
    <w:p w14:paraId="6BB59ACB" w14:textId="77777777" w:rsidR="00572E9B" w:rsidRDefault="00572E9B" w:rsidP="00572E9B"/>
    <w:p w14:paraId="4332A797" w14:textId="6ED13A47" w:rsidR="00572E9B" w:rsidRDefault="00730A5B" w:rsidP="00572E9B">
      <w:r>
        <w:t xml:space="preserve">Describe the purpose of the discussion.  </w:t>
      </w:r>
      <w:r w:rsidR="00F12C12">
        <w:t xml:space="preserve">Describe the conflict.  </w:t>
      </w:r>
      <w:r w:rsidR="00572E9B">
        <w:t>What questions could Jane ask to determine Joe’s perspective of the situation?</w:t>
      </w:r>
    </w:p>
    <w:sdt>
      <w:sdtPr>
        <w:id w:val="1078561435"/>
        <w:placeholder>
          <w:docPart w:val="DefaultPlaceholder_-1854013440"/>
        </w:placeholder>
      </w:sdtPr>
      <w:sdtEndPr/>
      <w:sdtContent>
        <w:p w14:paraId="19C7DB25" w14:textId="5FA1759F" w:rsidR="00572E9B" w:rsidRDefault="00872249" w:rsidP="0016251F">
          <w:r>
            <w:t>The purpose of the discussion is for Jane to find out why Joe has not completed his part of the work they had</w:t>
          </w:r>
          <w:r w:rsidR="00ED6171">
            <w:t>. The conflict is from Joe being unable to complete his work which effects Janes work as well.</w:t>
          </w:r>
          <w:r w:rsidR="00BE7AE2">
            <w:t xml:space="preserve"> Some questions Jane could ask are</w:t>
          </w:r>
          <w:r w:rsidR="00C85D7F">
            <w:t>:</w:t>
          </w:r>
          <w:r w:rsidR="00BE7AE2">
            <w:t xml:space="preserve"> ‘was there a reason that you couldn’t complete the work?’, ‘</w:t>
          </w:r>
          <w:r w:rsidR="00C85D7F">
            <w:t>Do you need help completing this?’,</w:t>
          </w:r>
          <w:r w:rsidR="00E1759F">
            <w:t xml:space="preserve"> ‘have you not started your section of </w:t>
          </w:r>
          <w:r w:rsidR="00DF72AD">
            <w:t>work</w:t>
          </w:r>
          <w:r w:rsidR="00897D26">
            <w:t xml:space="preserve"> at all, </w:t>
          </w:r>
          <w:r w:rsidR="00E1759F">
            <w:t>or do you have something?’</w:t>
          </w:r>
        </w:p>
      </w:sdtContent>
    </w:sdt>
    <w:p w14:paraId="565959A3" w14:textId="77777777" w:rsidR="00572E9B" w:rsidRDefault="00572E9B" w:rsidP="0016251F"/>
    <w:p w14:paraId="2A08365F" w14:textId="77777777" w:rsidR="00572E9B" w:rsidRDefault="00572E9B" w:rsidP="0016251F"/>
    <w:p w14:paraId="67418AAF" w14:textId="3CD09C47" w:rsidR="00673C6A" w:rsidRDefault="00062908" w:rsidP="0016251F">
      <w:r>
        <w:t>Write sentences that</w:t>
      </w:r>
      <w:r w:rsidR="00DE25C2">
        <w:t xml:space="preserve"> </w:t>
      </w:r>
      <w:r w:rsidR="006D54BF">
        <w:t xml:space="preserve">features </w:t>
      </w:r>
      <w:r>
        <w:t>the</w:t>
      </w:r>
      <w:r w:rsidR="00DE25C2">
        <w:t xml:space="preserve"> “I” phrase</w:t>
      </w:r>
      <w:r>
        <w:t>, such as in the example below:</w:t>
      </w:r>
    </w:p>
    <w:p w14:paraId="71D82E06" w14:textId="5142A040" w:rsidR="00FE179D" w:rsidRDefault="00673C6A" w:rsidP="00572E9B">
      <w:pPr>
        <w:ind w:left="720"/>
      </w:pPr>
      <w:r>
        <w:t xml:space="preserve">“I feel </w:t>
      </w:r>
      <w:r w:rsidRPr="00431A16">
        <w:rPr>
          <w:i/>
        </w:rPr>
        <w:t>[your feeling]</w:t>
      </w:r>
      <w:r>
        <w:t xml:space="preserve"> when </w:t>
      </w:r>
      <w:r w:rsidRPr="00431A16">
        <w:rPr>
          <w:i/>
        </w:rPr>
        <w:t>[their behaviour]</w:t>
      </w:r>
      <w:r>
        <w:t xml:space="preserve"> because </w:t>
      </w:r>
      <w:r w:rsidRPr="00431A16">
        <w:rPr>
          <w:i/>
        </w:rPr>
        <w:t>[effects on you]</w:t>
      </w:r>
      <w:r>
        <w:t xml:space="preserve">.  I would like </w:t>
      </w:r>
      <w:r w:rsidRPr="00431A16">
        <w:rPr>
          <w:i/>
        </w:rPr>
        <w:t>[alternative behaviour]</w:t>
      </w:r>
      <w:r>
        <w:t xml:space="preserve">”.  </w:t>
      </w:r>
    </w:p>
    <w:sdt>
      <w:sdtPr>
        <w:id w:val="-1017153005"/>
        <w:placeholder>
          <w:docPart w:val="DefaultPlaceholder_-1854013440"/>
        </w:placeholder>
      </w:sdtPr>
      <w:sdtEndPr/>
      <w:sdtContent>
        <w:p w14:paraId="4B55B03C" w14:textId="2AB7B1EB" w:rsidR="005C1481" w:rsidRDefault="009D7E77" w:rsidP="00A51EDE">
          <w:r>
            <w:t xml:space="preserve">I feel </w:t>
          </w:r>
          <w:r w:rsidR="009B58B7">
            <w:t>annoyed that you have not completed your task.</w:t>
          </w:r>
        </w:p>
      </w:sdtContent>
    </w:sdt>
    <w:p w14:paraId="2F6661FE" w14:textId="77777777" w:rsidR="005C1481" w:rsidRDefault="005C1481" w:rsidP="0016251F"/>
    <w:p w14:paraId="1ABC4E14" w14:textId="77777777" w:rsidR="00572E9B" w:rsidRDefault="00572E9B" w:rsidP="00F12C12"/>
    <w:p w14:paraId="4EA35AE9" w14:textId="56E6B8CE" w:rsidR="009A377F" w:rsidRDefault="00F044D0" w:rsidP="00F12C12">
      <w:r>
        <w:t xml:space="preserve">Invent </w:t>
      </w:r>
      <w:r w:rsidR="007B431C">
        <w:t xml:space="preserve">a reason </w:t>
      </w:r>
      <w:r w:rsidR="00B071BB">
        <w:t xml:space="preserve">why </w:t>
      </w:r>
      <w:r w:rsidR="00572E9B">
        <w:t>Joe</w:t>
      </w:r>
      <w:r w:rsidR="00C70836">
        <w:t xml:space="preserve"> did not complete the executive summary by the deadline.</w:t>
      </w:r>
      <w:r w:rsidR="007B431C">
        <w:t xml:space="preserve"> </w:t>
      </w:r>
    </w:p>
    <w:sdt>
      <w:sdtPr>
        <w:id w:val="-617222886"/>
        <w:placeholder>
          <w:docPart w:val="DefaultPlaceholder_-1854013440"/>
        </w:placeholder>
      </w:sdtPr>
      <w:sdtEndPr/>
      <w:sdtContent>
        <w:p w14:paraId="00CBDB57" w14:textId="093A7491" w:rsidR="003B355E" w:rsidRDefault="009B58B7" w:rsidP="00B071BB">
          <w:r>
            <w:t xml:space="preserve">I’m </w:t>
          </w:r>
          <w:r w:rsidR="00EC558E">
            <w:t>sorry</w:t>
          </w:r>
          <w:r>
            <w:t xml:space="preserve"> but </w:t>
          </w:r>
          <w:r w:rsidR="00EC558E">
            <w:t>unfortunately,</w:t>
          </w:r>
          <w:r>
            <w:t xml:space="preserve"> I’m unable to finish the task because </w:t>
          </w:r>
          <w:r w:rsidR="00EC558E">
            <w:t>my computer was not operating properly.</w:t>
          </w:r>
        </w:p>
      </w:sdtContent>
    </w:sdt>
    <w:p w14:paraId="4B525202" w14:textId="77777777" w:rsidR="003B355E" w:rsidRDefault="003B355E" w:rsidP="00B071BB"/>
    <w:p w14:paraId="0D688974" w14:textId="77777777" w:rsidR="00060CE1" w:rsidRDefault="00060CE1" w:rsidP="00F12C12"/>
    <w:p w14:paraId="5B7560AB" w14:textId="396068BE" w:rsidR="00F12C12" w:rsidRDefault="009A377F" w:rsidP="00F12C12">
      <w:r>
        <w:t xml:space="preserve">How </w:t>
      </w:r>
      <w:r w:rsidR="007A0FDF">
        <w:t>c</w:t>
      </w:r>
      <w:r>
        <w:t xml:space="preserve">ould </w:t>
      </w:r>
      <w:r w:rsidR="003B355E">
        <w:t>Jane</w:t>
      </w:r>
      <w:r w:rsidR="007A0FDF">
        <w:t xml:space="preserve"> </w:t>
      </w:r>
      <w:r>
        <w:t xml:space="preserve">paraphrase </w:t>
      </w:r>
      <w:r w:rsidR="003B355E">
        <w:t>Joe</w:t>
      </w:r>
      <w:r w:rsidR="00F044D0">
        <w:t>’s</w:t>
      </w:r>
      <w:r>
        <w:t xml:space="preserve"> reason </w:t>
      </w:r>
      <w:r w:rsidR="00F044D0">
        <w:t xml:space="preserve">for missing the deadline </w:t>
      </w:r>
      <w:r>
        <w:t xml:space="preserve">to </w:t>
      </w:r>
      <w:r w:rsidR="00F044D0">
        <w:t xml:space="preserve">ensure that she understands </w:t>
      </w:r>
      <w:r w:rsidR="003B355E">
        <w:t>Joe</w:t>
      </w:r>
      <w:r w:rsidR="003718C8">
        <w:t xml:space="preserve">’s </w:t>
      </w:r>
      <w:r w:rsidR="00F12C12">
        <w:t>perspective?</w:t>
      </w:r>
    </w:p>
    <w:sdt>
      <w:sdtPr>
        <w:id w:val="-1719431390"/>
        <w:placeholder>
          <w:docPart w:val="DefaultPlaceholder_-1854013440"/>
        </w:placeholder>
      </w:sdtPr>
      <w:sdtEndPr/>
      <w:sdtContent>
        <w:p w14:paraId="64FE42BC" w14:textId="661E67A3" w:rsidR="003B355E" w:rsidRDefault="00EC558E" w:rsidP="00F12C12">
          <w:r>
            <w:t>Your computer wasn’t working?</w:t>
          </w:r>
          <w:r w:rsidR="002D1C21">
            <w:t xml:space="preserve"> Why didn’t you tell me earlier?</w:t>
          </w:r>
        </w:p>
      </w:sdtContent>
    </w:sdt>
    <w:p w14:paraId="52BCF36B" w14:textId="77777777" w:rsidR="003B355E" w:rsidRDefault="003B355E" w:rsidP="00F12C12"/>
    <w:p w14:paraId="19626018" w14:textId="77777777" w:rsidR="003B355E" w:rsidRDefault="003B355E" w:rsidP="00DC130F">
      <w:pPr>
        <w:pStyle w:val="Heading3"/>
      </w:pPr>
    </w:p>
    <w:p w14:paraId="7AAD7FF1" w14:textId="19D19C35" w:rsidR="00DC130F" w:rsidRPr="006E0EA6" w:rsidRDefault="00DC130F" w:rsidP="00DC130F">
      <w:pPr>
        <w:pStyle w:val="Heading3"/>
        <w:rPr>
          <w:b/>
          <w:bCs/>
        </w:rPr>
      </w:pPr>
      <w:r w:rsidRPr="006E0EA6">
        <w:rPr>
          <w:b/>
          <w:bCs/>
        </w:rPr>
        <w:t>Empathise</w:t>
      </w:r>
    </w:p>
    <w:p w14:paraId="48FEE1EC" w14:textId="2DCF6AA3" w:rsidR="000975F6" w:rsidRDefault="009A377F" w:rsidP="0016251F">
      <w:r>
        <w:t xml:space="preserve">Now that </w:t>
      </w:r>
      <w:r w:rsidR="003B355E">
        <w:t>Jane</w:t>
      </w:r>
      <w:r w:rsidR="00DA0409">
        <w:t xml:space="preserve"> </w:t>
      </w:r>
      <w:r w:rsidR="00DC130F">
        <w:t>understand</w:t>
      </w:r>
      <w:r w:rsidR="00DA0409">
        <w:t>s</w:t>
      </w:r>
      <w:r w:rsidR="00DC130F">
        <w:t xml:space="preserve"> </w:t>
      </w:r>
      <w:r w:rsidR="003B355E">
        <w:t>Joe</w:t>
      </w:r>
      <w:r w:rsidR="00DA0409">
        <w:t>’s</w:t>
      </w:r>
      <w:r w:rsidR="00021FA3">
        <w:t xml:space="preserve"> </w:t>
      </w:r>
      <w:r w:rsidR="00DC130F">
        <w:t xml:space="preserve">perspective, how could </w:t>
      </w:r>
      <w:r w:rsidR="003B355E">
        <w:t>Jane</w:t>
      </w:r>
      <w:r w:rsidR="00021FA3">
        <w:t xml:space="preserve"> </w:t>
      </w:r>
      <w:r w:rsidR="00782697">
        <w:t xml:space="preserve">empathise with </w:t>
      </w:r>
      <w:r w:rsidR="003B355E">
        <w:t>Joe</w:t>
      </w:r>
      <w:r w:rsidR="00782697">
        <w:t xml:space="preserve">?  </w:t>
      </w:r>
      <w:r w:rsidR="00BC7236">
        <w:t>Write a response that shows that Jane identifies with Joe</w:t>
      </w:r>
      <w:r w:rsidR="00021FA3">
        <w:t xml:space="preserve">’s </w:t>
      </w:r>
      <w:r w:rsidR="00782697">
        <w:t>emotions.</w:t>
      </w:r>
    </w:p>
    <w:sdt>
      <w:sdtPr>
        <w:id w:val="-2035028772"/>
        <w:placeholder>
          <w:docPart w:val="DefaultPlaceholder_-1854013440"/>
        </w:placeholder>
      </w:sdtPr>
      <w:sdtEndPr/>
      <w:sdtContent>
        <w:p w14:paraId="35B764EF" w14:textId="3E4F8021" w:rsidR="00BC7236" w:rsidRDefault="002D1C21" w:rsidP="00021FA3">
          <w:r>
            <w:t>I know it’s hard to complete things without a laptop.</w:t>
          </w:r>
        </w:p>
      </w:sdtContent>
    </w:sdt>
    <w:p w14:paraId="60ED67EE" w14:textId="42166B5E" w:rsidR="00BC7236" w:rsidRDefault="00BC7236" w:rsidP="00021FA3"/>
    <w:p w14:paraId="1BACCC39" w14:textId="77777777" w:rsidR="00BC7236" w:rsidRDefault="00BC7236" w:rsidP="00021FA3"/>
    <w:p w14:paraId="7BFAD656" w14:textId="5AEE72D6" w:rsidR="00380721" w:rsidRPr="006E0EA6" w:rsidRDefault="00380721" w:rsidP="00380721">
      <w:pPr>
        <w:pStyle w:val="Heading3"/>
        <w:rPr>
          <w:b/>
          <w:bCs/>
        </w:rPr>
      </w:pPr>
      <w:r w:rsidRPr="006E0EA6">
        <w:rPr>
          <w:b/>
          <w:bCs/>
        </w:rPr>
        <w:t>Apologise</w:t>
      </w:r>
    </w:p>
    <w:p w14:paraId="43704618" w14:textId="19A975DD" w:rsidR="00ED0C76" w:rsidRDefault="00380721" w:rsidP="00ED0C76">
      <w:r>
        <w:t xml:space="preserve">Include an apology if it is </w:t>
      </w:r>
      <w:r w:rsidR="00634A72">
        <w:t>appropriate</w:t>
      </w:r>
      <w:r>
        <w:t>.</w:t>
      </w:r>
      <w:r w:rsidR="006E705D">
        <w:t xml:space="preserve"> </w:t>
      </w:r>
    </w:p>
    <w:sdt>
      <w:sdtPr>
        <w:id w:val="737677256"/>
        <w:placeholder>
          <w:docPart w:val="DefaultPlaceholder_-1854013440"/>
        </w:placeholder>
      </w:sdtPr>
      <w:sdtEndPr/>
      <w:sdtContent>
        <w:p w14:paraId="151B4ECB" w14:textId="1A139296" w:rsidR="00BC7236" w:rsidRDefault="00165AAD" w:rsidP="00ED0C76">
          <w:r>
            <w:t>I’m sorry</w:t>
          </w:r>
          <w:r w:rsidR="00FD3E91">
            <w:t>.</w:t>
          </w:r>
        </w:p>
      </w:sdtContent>
    </w:sdt>
    <w:p w14:paraId="4E4B92C6" w14:textId="444A96AA" w:rsidR="00BC7236" w:rsidRDefault="00BC7236" w:rsidP="00ED0C76"/>
    <w:p w14:paraId="63A682D7" w14:textId="77777777" w:rsidR="0013641A" w:rsidRDefault="0013641A" w:rsidP="009E3575">
      <w:pPr>
        <w:pStyle w:val="Heading3"/>
      </w:pPr>
    </w:p>
    <w:p w14:paraId="3BFAFF55" w14:textId="62D01445" w:rsidR="00380721" w:rsidRPr="006E0EA6" w:rsidRDefault="009E3575" w:rsidP="009E3575">
      <w:pPr>
        <w:pStyle w:val="Heading3"/>
        <w:rPr>
          <w:b/>
          <w:bCs/>
        </w:rPr>
      </w:pPr>
      <w:r w:rsidRPr="006E0EA6">
        <w:rPr>
          <w:b/>
          <w:bCs/>
        </w:rPr>
        <w:t>Offer Solution</w:t>
      </w:r>
    </w:p>
    <w:p w14:paraId="6FA3AE95" w14:textId="50B968BB" w:rsidR="00782697" w:rsidRDefault="000A2081" w:rsidP="0016251F">
      <w:r>
        <w:t xml:space="preserve">What question could </w:t>
      </w:r>
      <w:r w:rsidR="0013641A">
        <w:t>Jane</w:t>
      </w:r>
      <w:r w:rsidR="0098101D">
        <w:t xml:space="preserve"> </w:t>
      </w:r>
      <w:r>
        <w:t xml:space="preserve">ask to help build </w:t>
      </w:r>
      <w:r w:rsidR="0013641A">
        <w:t>Joe</w:t>
      </w:r>
      <w:r>
        <w:t>’s involvement with potential solutions</w:t>
      </w:r>
      <w:r w:rsidR="00EC60C0">
        <w:t>?</w:t>
      </w:r>
      <w:r w:rsidR="009E3575">
        <w:t xml:space="preserve"> </w:t>
      </w:r>
    </w:p>
    <w:sdt>
      <w:sdtPr>
        <w:id w:val="-1847624717"/>
        <w:placeholder>
          <w:docPart w:val="DefaultPlaceholder_-1854013440"/>
        </w:placeholder>
      </w:sdtPr>
      <w:sdtEndPr/>
      <w:sdtContent>
        <w:p w14:paraId="73F3B5A2" w14:textId="6A0AC7E8" w:rsidR="0013641A" w:rsidRDefault="00FD3E91" w:rsidP="0016251F">
          <w:sdt>
            <w:sdtPr>
              <w:id w:val="-1344319054"/>
              <w:placeholder>
                <w:docPart w:val="215A4D7FAFA544669BD05914BB2A3125"/>
              </w:placeholder>
            </w:sdtPr>
            <w:sdtContent>
              <w:r>
                <w:t>Y</w:t>
              </w:r>
              <w:r>
                <w:t xml:space="preserve">ou can use my laptop if you </w:t>
              </w:r>
              <w:r>
                <w:t>want and finish your work.</w:t>
              </w:r>
            </w:sdtContent>
          </w:sdt>
        </w:p>
      </w:sdtContent>
    </w:sdt>
    <w:p w14:paraId="7E9CFB2E" w14:textId="77777777" w:rsidR="0013641A" w:rsidRDefault="0013641A" w:rsidP="0016251F"/>
    <w:p w14:paraId="64026772" w14:textId="77777777" w:rsidR="0013641A" w:rsidRDefault="0013641A" w:rsidP="0016251F"/>
    <w:p w14:paraId="0F3B14CD" w14:textId="77777777" w:rsidR="0013641A" w:rsidRDefault="0013641A" w:rsidP="0016251F"/>
    <w:p w14:paraId="6EFB087F" w14:textId="0A97AAC7" w:rsidR="00782697" w:rsidRDefault="00706B4C" w:rsidP="0016251F">
      <w:r>
        <w:t xml:space="preserve">Come up with a way for </w:t>
      </w:r>
      <w:r w:rsidR="0013641A">
        <w:t>Jane</w:t>
      </w:r>
      <w:r w:rsidR="00BE4F37">
        <w:t xml:space="preserve"> and </w:t>
      </w:r>
      <w:r w:rsidR="0013641A">
        <w:t>Joe</w:t>
      </w:r>
      <w:r w:rsidR="00BE4F37">
        <w:t xml:space="preserve"> </w:t>
      </w:r>
      <w:r>
        <w:t xml:space="preserve">to </w:t>
      </w:r>
      <w:r w:rsidR="00BE4F37">
        <w:t xml:space="preserve">settle on a solution.  </w:t>
      </w:r>
    </w:p>
    <w:sdt>
      <w:sdtPr>
        <w:id w:val="1392391084"/>
        <w:placeholder>
          <w:docPart w:val="DefaultPlaceholder_-1854013440"/>
        </w:placeholder>
      </w:sdtPr>
      <w:sdtEndPr/>
      <w:sdtContent>
        <w:p w14:paraId="1EF02B9D" w14:textId="77777777" w:rsidR="001C402B" w:rsidRDefault="001C402B" w:rsidP="0016251F"/>
        <w:p w14:paraId="777F39D4" w14:textId="20921303" w:rsidR="0013641A" w:rsidRDefault="00BB2B5B" w:rsidP="0016251F"/>
      </w:sdtContent>
    </w:sdt>
    <w:p w14:paraId="669267E2" w14:textId="77777777" w:rsidR="0013641A" w:rsidRDefault="0013641A" w:rsidP="0016251F"/>
    <w:p w14:paraId="5265C771" w14:textId="77777777" w:rsidR="0013641A" w:rsidRDefault="0013641A" w:rsidP="00BE4F37">
      <w:pPr>
        <w:pStyle w:val="Heading3"/>
      </w:pPr>
    </w:p>
    <w:p w14:paraId="76660FF1" w14:textId="14A328ED" w:rsidR="00BE4F37" w:rsidRPr="006E0EA6" w:rsidRDefault="00BE4F37" w:rsidP="00BE4F37">
      <w:pPr>
        <w:pStyle w:val="Heading3"/>
        <w:rPr>
          <w:b/>
          <w:bCs/>
        </w:rPr>
      </w:pPr>
      <w:r w:rsidRPr="006E0EA6">
        <w:rPr>
          <w:b/>
          <w:bCs/>
        </w:rPr>
        <w:t>Resolution</w:t>
      </w:r>
    </w:p>
    <w:p w14:paraId="447E7E05" w14:textId="7DB6E5FC" w:rsidR="00BE4F37" w:rsidRDefault="00BE4F37" w:rsidP="00BE4F37">
      <w:r>
        <w:t xml:space="preserve">How could </w:t>
      </w:r>
      <w:r w:rsidR="0013641A">
        <w:t>Jane</w:t>
      </w:r>
      <w:r>
        <w:t xml:space="preserve"> </w:t>
      </w:r>
      <w:r w:rsidR="00706B4C">
        <w:t xml:space="preserve">resolve </w:t>
      </w:r>
      <w:r w:rsidR="00B85CB9">
        <w:t xml:space="preserve">the </w:t>
      </w:r>
      <w:r w:rsidR="00706B4C">
        <w:t>conflict</w:t>
      </w:r>
      <w:r>
        <w:t xml:space="preserve">? </w:t>
      </w:r>
      <w:r w:rsidR="00EE0510">
        <w:t xml:space="preserve"> </w:t>
      </w:r>
      <w:r w:rsidR="0013641A">
        <w:t>Jane</w:t>
      </w:r>
      <w:r w:rsidR="00706B4C">
        <w:t xml:space="preserve"> needs to ensure that </w:t>
      </w:r>
      <w:r w:rsidR="0013641A">
        <w:t>Joe</w:t>
      </w:r>
      <w:r w:rsidR="00706B4C">
        <w:t xml:space="preserve"> agrees</w:t>
      </w:r>
      <w:r w:rsidR="000462C4">
        <w:t>.</w:t>
      </w:r>
      <w:r w:rsidR="00245C09">
        <w:t xml:space="preserve"> W</w:t>
      </w:r>
      <w:r w:rsidR="008C6F9D">
        <w:t xml:space="preserve">rite a response that outlines </w:t>
      </w:r>
      <w:r w:rsidR="00245C09">
        <w:t>appreciation for the solution.</w:t>
      </w:r>
    </w:p>
    <w:sdt>
      <w:sdtPr>
        <w:id w:val="1618175996"/>
        <w:placeholder>
          <w:docPart w:val="DefaultPlaceholder_-1854013440"/>
        </w:placeholder>
      </w:sdtPr>
      <w:sdtEndPr/>
      <w:sdtContent>
        <w:p w14:paraId="1C7C1298" w14:textId="228E8B1A" w:rsidR="0013641A" w:rsidRDefault="001C402B" w:rsidP="00BE4F37">
          <w:r>
            <w:t>Please take my laptop and we can work together to finish the task.</w:t>
          </w:r>
        </w:p>
      </w:sdtContent>
    </w:sdt>
    <w:p w14:paraId="201A467F" w14:textId="77777777" w:rsidR="0013641A" w:rsidRDefault="0013641A" w:rsidP="00BE4F37"/>
    <w:p w14:paraId="7CEA9636" w14:textId="77777777" w:rsidR="00EE0510" w:rsidRDefault="00EE0510" w:rsidP="00BE4F37"/>
    <w:p w14:paraId="40053B33" w14:textId="732D7117" w:rsidR="00B85CB9" w:rsidRPr="006E0EA6" w:rsidRDefault="00B85CB9" w:rsidP="00B85CB9">
      <w:pPr>
        <w:pStyle w:val="Heading3"/>
        <w:rPr>
          <w:b/>
          <w:bCs/>
        </w:rPr>
      </w:pPr>
      <w:r w:rsidRPr="006E0EA6">
        <w:rPr>
          <w:b/>
          <w:bCs/>
        </w:rPr>
        <w:t>Reconciliation</w:t>
      </w:r>
    </w:p>
    <w:p w14:paraId="23BCDF35" w14:textId="02F52D5C" w:rsidR="00B85CB9" w:rsidRDefault="00B85CB9" w:rsidP="00B85CB9">
      <w:r>
        <w:t xml:space="preserve">How could </w:t>
      </w:r>
      <w:r w:rsidR="0064712A">
        <w:t>Joe</w:t>
      </w:r>
      <w:r>
        <w:t xml:space="preserve"> reconcile</w:t>
      </w:r>
      <w:r w:rsidR="00D55F9B">
        <w:t xml:space="preserve"> </w:t>
      </w:r>
      <w:r w:rsidR="00F044D0">
        <w:t xml:space="preserve">the relationship </w:t>
      </w:r>
      <w:r w:rsidR="00D55F9B">
        <w:t xml:space="preserve">and let </w:t>
      </w:r>
      <w:r w:rsidR="0064712A">
        <w:t>Jane</w:t>
      </w:r>
      <w:r w:rsidR="00D55F9B">
        <w:t xml:space="preserve"> know that </w:t>
      </w:r>
      <w:r w:rsidR="0064712A">
        <w:t>s</w:t>
      </w:r>
      <w:r w:rsidR="00D55F9B">
        <w:t xml:space="preserve">he is important to </w:t>
      </w:r>
      <w:r w:rsidR="00F044D0">
        <w:t>h</w:t>
      </w:r>
      <w:r w:rsidR="0064712A">
        <w:t>im</w:t>
      </w:r>
      <w:r>
        <w:t>?</w:t>
      </w:r>
    </w:p>
    <w:sdt>
      <w:sdtPr>
        <w:id w:val="-989014408"/>
        <w:placeholder>
          <w:docPart w:val="DefaultPlaceholder_-1854013440"/>
        </w:placeholder>
      </w:sdtPr>
      <w:sdtEndPr/>
      <w:sdtContent>
        <w:p w14:paraId="12D9D992" w14:textId="26DF537B" w:rsidR="0064712A" w:rsidRDefault="001C402B" w:rsidP="00B85CB9">
          <w:r>
            <w:t>Thank you</w:t>
          </w:r>
          <w:r w:rsidR="008943C0">
            <w:t xml:space="preserve"> for offering me your laptop. I’ll </w:t>
          </w:r>
          <w:r>
            <w:t>finish</w:t>
          </w:r>
          <w:r w:rsidR="008943C0">
            <w:t xml:space="preserve"> my work now</w:t>
          </w:r>
          <w:r>
            <w:t>. Once again Thank you so much.</w:t>
          </w:r>
        </w:p>
      </w:sdtContent>
    </w:sdt>
    <w:p w14:paraId="25DCA81B" w14:textId="77777777" w:rsidR="0064712A" w:rsidRDefault="0064712A" w:rsidP="00B85CB9"/>
    <w:p w14:paraId="745B38D0" w14:textId="77777777" w:rsidR="0064712A" w:rsidRDefault="0064712A" w:rsidP="000975F6"/>
    <w:p w14:paraId="16650F0E" w14:textId="4180DB08" w:rsidR="000975F6" w:rsidRDefault="000975F6" w:rsidP="000975F6">
      <w:r>
        <w:t xml:space="preserve">How can </w:t>
      </w:r>
      <w:r w:rsidR="0064712A">
        <w:t>Jane</w:t>
      </w:r>
      <w:r w:rsidR="000462C4">
        <w:t xml:space="preserve"> let </w:t>
      </w:r>
      <w:r w:rsidR="0064712A">
        <w:t>Joe</w:t>
      </w:r>
      <w:r w:rsidR="000462C4">
        <w:t xml:space="preserve"> </w:t>
      </w:r>
      <w:r>
        <w:t xml:space="preserve">know </w:t>
      </w:r>
      <w:r w:rsidR="00E742EE">
        <w:t xml:space="preserve">she </w:t>
      </w:r>
      <w:r w:rsidR="000462C4">
        <w:t xml:space="preserve">is </w:t>
      </w:r>
      <w:r>
        <w:t>listening while</w:t>
      </w:r>
      <w:r w:rsidR="00E42C37">
        <w:t xml:space="preserve"> Joe</w:t>
      </w:r>
      <w:r w:rsidR="00E742EE">
        <w:t xml:space="preserve"> is </w:t>
      </w:r>
      <w:r>
        <w:t>talking?</w:t>
      </w:r>
    </w:p>
    <w:sdt>
      <w:sdtPr>
        <w:id w:val="-2131697219"/>
        <w:placeholder>
          <w:docPart w:val="DefaultPlaceholder_-1854013440"/>
        </w:placeholder>
      </w:sdtPr>
      <w:sdtEndPr/>
      <w:sdtContent>
        <w:p w14:paraId="5C7E1C26" w14:textId="5EF4CEE0" w:rsidR="00E42C37" w:rsidRDefault="00897D26" w:rsidP="000975F6">
          <w:r>
            <w:t xml:space="preserve">Jane can maintain eye contact with Joe, repeat information back to him and </w:t>
          </w:r>
          <w:r w:rsidR="00C91C1A">
            <w:t>ask questions related to the topic.</w:t>
          </w:r>
        </w:p>
      </w:sdtContent>
    </w:sdt>
    <w:p w14:paraId="5044F5BF" w14:textId="16A58EB2" w:rsidR="00B33478" w:rsidRDefault="00B33478" w:rsidP="0016251F"/>
    <w:p w14:paraId="685FFF6E" w14:textId="77777777" w:rsidR="00706EAB" w:rsidRDefault="00706EAB" w:rsidP="0016251F"/>
    <w:p w14:paraId="7E474296" w14:textId="28BC749F" w:rsidR="00404509" w:rsidRDefault="00401FD5" w:rsidP="0016251F">
      <w:r>
        <w:t xml:space="preserve">What could </w:t>
      </w:r>
      <w:r w:rsidR="00E42C37">
        <w:t>Jane</w:t>
      </w:r>
      <w:r>
        <w:t xml:space="preserve"> do if </w:t>
      </w:r>
      <w:r w:rsidR="00E42C37">
        <w:t>Joe</w:t>
      </w:r>
      <w:r>
        <w:t xml:space="preserve"> started to withdraw from the conflict </w:t>
      </w:r>
      <w:r w:rsidR="00CD218B">
        <w:t>at any stage?</w:t>
      </w:r>
    </w:p>
    <w:sdt>
      <w:sdtPr>
        <w:id w:val="617795696"/>
        <w:placeholder>
          <w:docPart w:val="DefaultPlaceholder_-1854013440"/>
        </w:placeholder>
      </w:sdtPr>
      <w:sdtEndPr/>
      <w:sdtContent>
        <w:p w14:paraId="01DC937A" w14:textId="0E8642DF" w:rsidR="00E42C37" w:rsidRDefault="00C91C1A" w:rsidP="00401FD5">
          <w:r>
            <w:t xml:space="preserve">Depending on how Joe is withdrawing from the conflict Jane may </w:t>
          </w:r>
          <w:r w:rsidR="00D10633">
            <w:t xml:space="preserve">do a few different things i.e. If Joe is </w:t>
          </w:r>
          <w:r w:rsidR="00847EC9">
            <w:t xml:space="preserve">withdrawing by shutting </w:t>
          </w:r>
          <w:r w:rsidR="00077067">
            <w:t>down,</w:t>
          </w:r>
          <w:r w:rsidR="00847EC9">
            <w:t xml:space="preserve"> then Jane may have to change the way she is speaking to him or step back from the conversation </w:t>
          </w:r>
          <w:r w:rsidR="004670EC">
            <w:t xml:space="preserve">to calm down. </w:t>
          </w:r>
        </w:p>
      </w:sdtContent>
    </w:sdt>
    <w:p w14:paraId="073A6242" w14:textId="77777777" w:rsidR="00E42C37" w:rsidRDefault="00E42C37" w:rsidP="00401FD5"/>
    <w:p w14:paraId="71915C31" w14:textId="77777777" w:rsidR="00401FD5" w:rsidRDefault="00401FD5" w:rsidP="00401FD5"/>
    <w:bookmarkEnd w:id="0"/>
    <w:p w14:paraId="708AAF2C" w14:textId="3347EAC6" w:rsidR="00401FD5" w:rsidRDefault="00401FD5" w:rsidP="00401FD5"/>
    <w:sectPr w:rsidR="00401FD5" w:rsidSect="00133329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pgSz w:w="11900" w:h="16840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3DFB03" w14:textId="77777777" w:rsidR="00BB2B5B" w:rsidRDefault="00BB2B5B" w:rsidP="00912467">
      <w:r>
        <w:separator/>
      </w:r>
    </w:p>
  </w:endnote>
  <w:endnote w:type="continuationSeparator" w:id="0">
    <w:p w14:paraId="028D59DD" w14:textId="77777777" w:rsidR="00BB2B5B" w:rsidRDefault="00BB2B5B" w:rsidP="009124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tarSymbol">
    <w:charset w:val="02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rebuchet MS"/>
    <w:charset w:val="00"/>
    <w:family w:val="auto"/>
    <w:pitch w:val="default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4A842" w14:textId="7F59FABE" w:rsidR="000462C4" w:rsidRDefault="000462C4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346FAB">
      <w:rPr>
        <w:noProof/>
      </w:rPr>
      <w:t>6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C34C3" w14:textId="0E8537DC" w:rsidR="000462C4" w:rsidRDefault="000462C4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9404DC">
      <w:rPr>
        <w:noProof/>
      </w:rPr>
      <w:t>7</w:t>
    </w:r>
    <w:r>
      <w:rPr>
        <w:noProof/>
      </w:rPr>
      <w:fldChar w:fldCharType="end"/>
    </w:r>
    <w:r>
      <w:rPr>
        <w:noProof/>
      </w:rPr>
      <w:drawing>
        <wp:anchor distT="0" distB="0" distL="114300" distR="114300" simplePos="0" relativeHeight="251667456" behindDoc="1" locked="0" layoutInCell="1" allowOverlap="1" wp14:anchorId="3631D8BB" wp14:editId="31544CFC">
          <wp:simplePos x="0" y="0"/>
          <wp:positionH relativeFrom="column">
            <wp:posOffset>-1787525</wp:posOffset>
          </wp:positionH>
          <wp:positionV relativeFrom="paragraph">
            <wp:posOffset>-1059180</wp:posOffset>
          </wp:positionV>
          <wp:extent cx="8257540" cy="1765935"/>
          <wp:effectExtent l="0" t="0" r="0" b="12065"/>
          <wp:wrapNone/>
          <wp:docPr id="127" name="Picture 1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_140421_MPT_Leave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 flipV="1">
                    <a:off x="0" y="0"/>
                    <a:ext cx="8257540" cy="1765935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8333F" w14:textId="32BDAC9B" w:rsidR="000462C4" w:rsidRDefault="000462C4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68F23E7" wp14:editId="1ADC0F35">
              <wp:simplePos x="0" y="0"/>
              <wp:positionH relativeFrom="column">
                <wp:posOffset>3546231</wp:posOffset>
              </wp:positionH>
              <wp:positionV relativeFrom="paragraph">
                <wp:posOffset>-2343052</wp:posOffset>
              </wp:positionV>
              <wp:extent cx="2702169" cy="1793630"/>
              <wp:effectExtent l="0" t="0" r="3175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02169" cy="179363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B7D148C" id="Rectangle 1" o:spid="_x0000_s1026" style="position:absolute;margin-left:279.25pt;margin-top:-184.5pt;width:212.75pt;height:141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" fillcolor="white [3212]" stroked="f"/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C430E6">
      <w:rPr>
        <w:noProof/>
      </w:rPr>
      <w:t>1</w:t>
    </w:r>
    <w:r>
      <w:rPr>
        <w:noProof/>
      </w:rPr>
      <w:fldChar w:fldCharType="end"/>
    </w: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AA8544" wp14:editId="06C77C37">
              <wp:simplePos x="0" y="0"/>
              <wp:positionH relativeFrom="column">
                <wp:posOffset>-861060</wp:posOffset>
              </wp:positionH>
              <wp:positionV relativeFrom="paragraph">
                <wp:posOffset>168275</wp:posOffset>
              </wp:positionV>
              <wp:extent cx="7033944" cy="188155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033944" cy="188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3640E8B" w14:textId="77777777" w:rsidR="000462C4" w:rsidRPr="00083346" w:rsidRDefault="000462C4">
                          <w:pPr>
                            <w:rPr>
                              <w:rFonts w:ascii="Arial" w:hAnsi="Arial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/>
                              <w:sz w:val="12"/>
                              <w:szCs w:val="12"/>
                            </w:rPr>
                            <w:t xml:space="preserve">CRICOS Code: 00219C | RTO Code: 40939                 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6AA8544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50" type="#_x0000_t202" style="position:absolute;margin-left:-67.8pt;margin-top:13.25pt;width:553.85pt;height:14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" filled="f" stroked="f">
              <v:textbox>
                <w:txbxContent>
                  <w:p w14:paraId="53640E8B" w14:textId="77777777" w:rsidR="000462C4" w:rsidRPr="00083346" w:rsidRDefault="000462C4">
                    <w:pPr>
                      <w:rPr>
                        <w:rFonts w:ascii="Arial" w:hAnsi="Arial"/>
                        <w:sz w:val="12"/>
                        <w:szCs w:val="12"/>
                      </w:rPr>
                    </w:pPr>
                    <w:r>
                      <w:rPr>
                        <w:rFonts w:ascii="Arial" w:hAnsi="Arial"/>
                        <w:sz w:val="12"/>
                        <w:szCs w:val="12"/>
                      </w:rPr>
                      <w:t xml:space="preserve">CRICOS Code: 00219C | RTO Code: 40939                  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240521" w14:textId="77777777" w:rsidR="00BB2B5B" w:rsidRDefault="00BB2B5B" w:rsidP="00912467">
      <w:r>
        <w:separator/>
      </w:r>
    </w:p>
  </w:footnote>
  <w:footnote w:type="continuationSeparator" w:id="0">
    <w:p w14:paraId="305B821A" w14:textId="77777777" w:rsidR="00BB2B5B" w:rsidRDefault="00BB2B5B" w:rsidP="009124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B7942" w14:textId="77777777" w:rsidR="000462C4" w:rsidRDefault="000462C4">
    <w:pPr>
      <w:pStyle w:val="Header"/>
    </w:pPr>
    <w:r>
      <w:rPr>
        <w:noProof/>
      </w:rPr>
      <w:drawing>
        <wp:anchor distT="0" distB="0" distL="114300" distR="114300" simplePos="0" relativeHeight="251665408" behindDoc="1" locked="0" layoutInCell="1" allowOverlap="1" wp14:anchorId="4EC0B788" wp14:editId="524DBE56">
          <wp:simplePos x="0" y="0"/>
          <wp:positionH relativeFrom="column">
            <wp:posOffset>-1694815</wp:posOffset>
          </wp:positionH>
          <wp:positionV relativeFrom="paragraph">
            <wp:posOffset>-433070</wp:posOffset>
          </wp:positionV>
          <wp:extent cx="8257540" cy="1570355"/>
          <wp:effectExtent l="0" t="0" r="0" b="0"/>
          <wp:wrapNone/>
          <wp:docPr id="125" name="Picture 1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_140421_MPT_Leave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>
                    <a:off x="0" y="0"/>
                    <a:ext cx="8257540" cy="1570355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5173A" w14:textId="77777777" w:rsidR="000462C4" w:rsidRPr="00A93FFD" w:rsidRDefault="000462C4" w:rsidP="00A93FFD">
    <w:pPr>
      <w:pStyle w:val="Header"/>
    </w:pPr>
    <w:r>
      <w:rPr>
        <w:noProof/>
      </w:rPr>
      <w:drawing>
        <wp:anchor distT="0" distB="0" distL="114300" distR="114300" simplePos="0" relativeHeight="251661312" behindDoc="1" locked="0" layoutInCell="1" allowOverlap="1" wp14:anchorId="0B8BD298" wp14:editId="0E1AD389">
          <wp:simplePos x="0" y="0"/>
          <wp:positionH relativeFrom="column">
            <wp:posOffset>-1485900</wp:posOffset>
          </wp:positionH>
          <wp:positionV relativeFrom="paragraph">
            <wp:posOffset>8580120</wp:posOffset>
          </wp:positionV>
          <wp:extent cx="8024935" cy="1748938"/>
          <wp:effectExtent l="0" t="0" r="1905" b="3810"/>
          <wp:wrapNone/>
          <wp:docPr id="126" name="Picture 1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_140421_MPT_Leave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24935" cy="1748938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7334F" w14:textId="6667BF29" w:rsidR="000462C4" w:rsidRDefault="000462C4">
    <w:pPr>
      <w:pStyle w:val="Header"/>
    </w:pPr>
    <w:r w:rsidRPr="00083346">
      <w:rPr>
        <w:rFonts w:ascii="Arial" w:hAnsi="Arial"/>
        <w:noProof/>
      </w:rPr>
      <w:drawing>
        <wp:anchor distT="0" distB="0" distL="114300" distR="114300" simplePos="0" relativeHeight="251658240" behindDoc="1" locked="0" layoutInCell="1" allowOverlap="1" wp14:anchorId="0A1A2B3A" wp14:editId="1EF1FF0D">
          <wp:simplePos x="0" y="0"/>
          <wp:positionH relativeFrom="column">
            <wp:posOffset>-1504950</wp:posOffset>
          </wp:positionH>
          <wp:positionV relativeFrom="paragraph">
            <wp:posOffset>-400512</wp:posOffset>
          </wp:positionV>
          <wp:extent cx="8141691" cy="10854934"/>
          <wp:effectExtent l="0" t="0" r="0" b="3810"/>
          <wp:wrapNone/>
          <wp:docPr id="192" name="Picture 192" descr="PPT-140421-Powerpoint_Portrait3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 descr="PPT-140421-Powerpoint_Portrait32.png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41691" cy="10854934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COIT11239 Professional Communication Skills for ICT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C02B4"/>
    <w:multiLevelType w:val="multilevel"/>
    <w:tmpl w:val="D2B60D0C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1" w15:restartNumberingAfterBreak="0">
    <w:nsid w:val="087A5E57"/>
    <w:multiLevelType w:val="hybridMultilevel"/>
    <w:tmpl w:val="F03CF470"/>
    <w:lvl w:ilvl="0" w:tplc="1DC0BB24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2CEA68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424E118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A74576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1127A4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6DC9302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CC07A3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086C27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446DAE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C526503"/>
    <w:multiLevelType w:val="hybridMultilevel"/>
    <w:tmpl w:val="BE2077BA"/>
    <w:lvl w:ilvl="0" w:tplc="9488A5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F72BC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C64E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9CC3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2CA8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86240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AE8AE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80C0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B724F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D81361A"/>
    <w:multiLevelType w:val="hybridMultilevel"/>
    <w:tmpl w:val="61BE4840"/>
    <w:lvl w:ilvl="0" w:tplc="3EE0A57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8F2FA5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88474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E6E8A7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AD8F7C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ABE69A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78ED4F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A38FB7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29E1EB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DF3650C"/>
    <w:multiLevelType w:val="hybridMultilevel"/>
    <w:tmpl w:val="B82E660E"/>
    <w:lvl w:ilvl="0" w:tplc="ADC625E6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EE1C5E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080F396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73002AC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FD03A4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12A0D8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5D4A2B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92AB2A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B3070CE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E5516BB"/>
    <w:multiLevelType w:val="hybridMultilevel"/>
    <w:tmpl w:val="6B08A44C"/>
    <w:lvl w:ilvl="0" w:tplc="66ECC99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80B01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76C8E0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3A2203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418FC2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D0000C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D1E488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02EE5B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75A967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4D3138B"/>
    <w:multiLevelType w:val="hybridMultilevel"/>
    <w:tmpl w:val="A934ADB8"/>
    <w:lvl w:ilvl="0" w:tplc="B736026E">
      <w:start w:val="25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D660B9"/>
    <w:multiLevelType w:val="hybridMultilevel"/>
    <w:tmpl w:val="D32CE07C"/>
    <w:lvl w:ilvl="0" w:tplc="70DC4A5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AD23E9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538C29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5DCEF2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529DF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D60D69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A8CB7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68F97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346D66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4C8334E"/>
    <w:multiLevelType w:val="hybridMultilevel"/>
    <w:tmpl w:val="CA0CC7BE"/>
    <w:lvl w:ilvl="0" w:tplc="5C60615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C9CBEF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0A2356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28A12F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0B60F3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2C6603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D86CF9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B9412A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83CDC6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BD07F08"/>
    <w:multiLevelType w:val="hybridMultilevel"/>
    <w:tmpl w:val="60C6EEB6"/>
    <w:lvl w:ilvl="0" w:tplc="83ACD6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EA41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2448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D2D0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8E0E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4EE0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FC5B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79A64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0645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F18791F"/>
    <w:multiLevelType w:val="hybridMultilevel"/>
    <w:tmpl w:val="F7D41E34"/>
    <w:lvl w:ilvl="0" w:tplc="FAC02C7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97AF99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A88BDC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9EC2CC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52DD9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C94689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FAB7D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FD2E55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82E0D7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FC13525"/>
    <w:multiLevelType w:val="hybridMultilevel"/>
    <w:tmpl w:val="26EC9662"/>
    <w:lvl w:ilvl="0" w:tplc="9D6CE2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8287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34D7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8668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D960F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7CA5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D07D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10606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88AB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0197CF5"/>
    <w:multiLevelType w:val="multilevel"/>
    <w:tmpl w:val="2F2AC25A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13" w15:restartNumberingAfterBreak="0">
    <w:nsid w:val="30CD5D77"/>
    <w:multiLevelType w:val="hybridMultilevel"/>
    <w:tmpl w:val="C8782DBA"/>
    <w:lvl w:ilvl="0" w:tplc="BF7220D4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8EACBC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05CC23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7B25AF4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41296BC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8FCE19E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5826E44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941D9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2FCEC4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7D5265D"/>
    <w:multiLevelType w:val="hybridMultilevel"/>
    <w:tmpl w:val="FC004112"/>
    <w:lvl w:ilvl="0" w:tplc="99C0E03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C9ED2B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088E70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38C2DC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C66E30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1E6AAD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1AC5A0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6FC090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044D29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8E2007E"/>
    <w:multiLevelType w:val="hybridMultilevel"/>
    <w:tmpl w:val="0386A900"/>
    <w:lvl w:ilvl="0" w:tplc="02DE70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6CA86AA">
      <w:start w:val="213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B00650">
      <w:start w:val="213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5C3410">
      <w:start w:val="213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A0BA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076BB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74A0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57847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FEA1A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3B0D1E07"/>
    <w:multiLevelType w:val="hybridMultilevel"/>
    <w:tmpl w:val="56C89CA2"/>
    <w:lvl w:ilvl="0" w:tplc="77162C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4A83A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A52D3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E14B6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C831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EAD7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18BA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288F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FC16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3C7B68F4"/>
    <w:multiLevelType w:val="hybridMultilevel"/>
    <w:tmpl w:val="5D8C1B2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D70518"/>
    <w:multiLevelType w:val="hybridMultilevel"/>
    <w:tmpl w:val="187A87AE"/>
    <w:lvl w:ilvl="0" w:tplc="AEF812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A02B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7296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BA53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2826A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EA4F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6406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7E82E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04B0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78D346A"/>
    <w:multiLevelType w:val="hybridMultilevel"/>
    <w:tmpl w:val="2078F1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0C720D"/>
    <w:multiLevelType w:val="hybridMultilevel"/>
    <w:tmpl w:val="762E6858"/>
    <w:lvl w:ilvl="0" w:tplc="9006AD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9A864F8">
      <w:start w:val="27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F01262">
      <w:start w:val="276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BC14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F0E1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D8AA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C272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6A76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04F0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4B320A9F"/>
    <w:multiLevelType w:val="multilevel"/>
    <w:tmpl w:val="615EDA96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22" w15:restartNumberingAfterBreak="0">
    <w:nsid w:val="4EC06FED"/>
    <w:multiLevelType w:val="hybridMultilevel"/>
    <w:tmpl w:val="292CE1B8"/>
    <w:lvl w:ilvl="0" w:tplc="EACA0D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52B5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4C47B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20A55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5E2F1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DCA22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53029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EEE0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301B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5025563F"/>
    <w:multiLevelType w:val="hybridMultilevel"/>
    <w:tmpl w:val="E07A368C"/>
    <w:lvl w:ilvl="0" w:tplc="9946A84C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EB6834"/>
    <w:multiLevelType w:val="hybridMultilevel"/>
    <w:tmpl w:val="D1624B36"/>
    <w:lvl w:ilvl="0" w:tplc="CAA6FE0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0340AB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78E90A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97864B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CCCC4C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366D74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30A023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424F07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68CDCF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0061ACD"/>
    <w:multiLevelType w:val="hybridMultilevel"/>
    <w:tmpl w:val="D140458E"/>
    <w:lvl w:ilvl="0" w:tplc="CD027C6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764BB7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DD6CF4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4E22DD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286007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EF63E2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E028B6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B423D4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3E2B56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61FC436C"/>
    <w:multiLevelType w:val="multilevel"/>
    <w:tmpl w:val="740A1B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 w15:restartNumberingAfterBreak="0">
    <w:nsid w:val="64734FBA"/>
    <w:multiLevelType w:val="hybridMultilevel"/>
    <w:tmpl w:val="8C8C46A4"/>
    <w:lvl w:ilvl="0" w:tplc="9946A84C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3D0199"/>
    <w:multiLevelType w:val="multilevel"/>
    <w:tmpl w:val="EAAECF52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29" w15:restartNumberingAfterBreak="0">
    <w:nsid w:val="78906BD4"/>
    <w:multiLevelType w:val="hybridMultilevel"/>
    <w:tmpl w:val="02D62EDE"/>
    <w:lvl w:ilvl="0" w:tplc="9946A84C">
      <w:start w:val="1"/>
      <w:numFmt w:val="bullet"/>
      <w:lvlText w:val=""/>
      <w:lvlJc w:val="left"/>
      <w:pPr>
        <w:ind w:left="786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0" w15:restartNumberingAfterBreak="0">
    <w:nsid w:val="7ADD46FE"/>
    <w:multiLevelType w:val="hybridMultilevel"/>
    <w:tmpl w:val="81DAFC18"/>
    <w:lvl w:ilvl="0" w:tplc="D430D5C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0C2839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66415C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31A74A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47ABA4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8843AD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848CE9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334111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35E14E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BEA07E4"/>
    <w:multiLevelType w:val="hybridMultilevel"/>
    <w:tmpl w:val="C478E9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4"/>
  </w:num>
  <w:num w:numId="3">
    <w:abstractNumId w:val="10"/>
  </w:num>
  <w:num w:numId="4">
    <w:abstractNumId w:val="1"/>
  </w:num>
  <w:num w:numId="5">
    <w:abstractNumId w:val="14"/>
  </w:num>
  <w:num w:numId="6">
    <w:abstractNumId w:val="7"/>
  </w:num>
  <w:num w:numId="7">
    <w:abstractNumId w:val="8"/>
  </w:num>
  <w:num w:numId="8">
    <w:abstractNumId w:val="4"/>
  </w:num>
  <w:num w:numId="9">
    <w:abstractNumId w:val="3"/>
  </w:num>
  <w:num w:numId="10">
    <w:abstractNumId w:val="30"/>
  </w:num>
  <w:num w:numId="11">
    <w:abstractNumId w:val="5"/>
  </w:num>
  <w:num w:numId="12">
    <w:abstractNumId w:val="13"/>
  </w:num>
  <w:num w:numId="13">
    <w:abstractNumId w:val="25"/>
  </w:num>
  <w:num w:numId="14">
    <w:abstractNumId w:val="26"/>
  </w:num>
  <w:num w:numId="15">
    <w:abstractNumId w:val="21"/>
  </w:num>
  <w:num w:numId="16">
    <w:abstractNumId w:val="12"/>
  </w:num>
  <w:num w:numId="17">
    <w:abstractNumId w:val="28"/>
  </w:num>
  <w:num w:numId="18">
    <w:abstractNumId w:val="0"/>
  </w:num>
  <w:num w:numId="19">
    <w:abstractNumId w:val="20"/>
  </w:num>
  <w:num w:numId="20">
    <w:abstractNumId w:val="18"/>
  </w:num>
  <w:num w:numId="21">
    <w:abstractNumId w:val="15"/>
  </w:num>
  <w:num w:numId="22">
    <w:abstractNumId w:val="16"/>
  </w:num>
  <w:num w:numId="23">
    <w:abstractNumId w:val="17"/>
  </w:num>
  <w:num w:numId="24">
    <w:abstractNumId w:val="11"/>
  </w:num>
  <w:num w:numId="25">
    <w:abstractNumId w:val="2"/>
  </w:num>
  <w:num w:numId="26">
    <w:abstractNumId w:val="22"/>
  </w:num>
  <w:num w:numId="27">
    <w:abstractNumId w:val="9"/>
  </w:num>
  <w:num w:numId="28">
    <w:abstractNumId w:val="19"/>
  </w:num>
  <w:num w:numId="29">
    <w:abstractNumId w:val="29"/>
  </w:num>
  <w:num w:numId="30">
    <w:abstractNumId w:val="23"/>
  </w:num>
  <w:num w:numId="31">
    <w:abstractNumId w:val="27"/>
  </w:num>
  <w:num w:numId="3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attachedTemplate r:id="rId1"/>
  <w:defaultTabStop w:val="720"/>
  <w:evenAndOddHeaders/>
  <w:doNotShadeFormData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tzCyMLA0NTExsDRW0lEKTi0uzszPAykwqgUAH9vMdywAAAA="/>
  </w:docVars>
  <w:rsids>
    <w:rsidRoot w:val="00FB2AB8"/>
    <w:rsid w:val="000002F6"/>
    <w:rsid w:val="00021FA3"/>
    <w:rsid w:val="00024474"/>
    <w:rsid w:val="00024D40"/>
    <w:rsid w:val="00027B20"/>
    <w:rsid w:val="00032727"/>
    <w:rsid w:val="000332E1"/>
    <w:rsid w:val="00035A05"/>
    <w:rsid w:val="000462C4"/>
    <w:rsid w:val="00046E9C"/>
    <w:rsid w:val="00053453"/>
    <w:rsid w:val="00060CE1"/>
    <w:rsid w:val="000611AC"/>
    <w:rsid w:val="00062908"/>
    <w:rsid w:val="0007532B"/>
    <w:rsid w:val="00077067"/>
    <w:rsid w:val="00077A7B"/>
    <w:rsid w:val="00082901"/>
    <w:rsid w:val="00083346"/>
    <w:rsid w:val="0009013D"/>
    <w:rsid w:val="00095313"/>
    <w:rsid w:val="000975F6"/>
    <w:rsid w:val="000A03F0"/>
    <w:rsid w:val="000A2081"/>
    <w:rsid w:val="000B5074"/>
    <w:rsid w:val="000C3E4A"/>
    <w:rsid w:val="000D084D"/>
    <w:rsid w:val="000D2F21"/>
    <w:rsid w:val="000D41C8"/>
    <w:rsid w:val="000D4773"/>
    <w:rsid w:val="000D6A9D"/>
    <w:rsid w:val="000E525F"/>
    <w:rsid w:val="000E6B77"/>
    <w:rsid w:val="000F1FD3"/>
    <w:rsid w:val="000F3BDA"/>
    <w:rsid w:val="001025BA"/>
    <w:rsid w:val="00106106"/>
    <w:rsid w:val="001310F9"/>
    <w:rsid w:val="00133329"/>
    <w:rsid w:val="00133DD1"/>
    <w:rsid w:val="00134A13"/>
    <w:rsid w:val="00134AC1"/>
    <w:rsid w:val="001350D8"/>
    <w:rsid w:val="0013641A"/>
    <w:rsid w:val="00145551"/>
    <w:rsid w:val="0016251F"/>
    <w:rsid w:val="00163123"/>
    <w:rsid w:val="00165AAD"/>
    <w:rsid w:val="00170DA3"/>
    <w:rsid w:val="00173A76"/>
    <w:rsid w:val="0017569D"/>
    <w:rsid w:val="001772B6"/>
    <w:rsid w:val="00180A8C"/>
    <w:rsid w:val="00185083"/>
    <w:rsid w:val="00196434"/>
    <w:rsid w:val="001A015A"/>
    <w:rsid w:val="001A1FC6"/>
    <w:rsid w:val="001A3D6A"/>
    <w:rsid w:val="001B02B7"/>
    <w:rsid w:val="001B199A"/>
    <w:rsid w:val="001B6E8A"/>
    <w:rsid w:val="001C402B"/>
    <w:rsid w:val="001C57FC"/>
    <w:rsid w:val="001C7517"/>
    <w:rsid w:val="001E69B8"/>
    <w:rsid w:val="00201E4A"/>
    <w:rsid w:val="00210DDA"/>
    <w:rsid w:val="00211BA3"/>
    <w:rsid w:val="00211EC1"/>
    <w:rsid w:val="00215001"/>
    <w:rsid w:val="002239CB"/>
    <w:rsid w:val="00227305"/>
    <w:rsid w:val="00227E71"/>
    <w:rsid w:val="00236B27"/>
    <w:rsid w:val="002456B0"/>
    <w:rsid w:val="00245C09"/>
    <w:rsid w:val="00256356"/>
    <w:rsid w:val="00257387"/>
    <w:rsid w:val="00271F56"/>
    <w:rsid w:val="00273C13"/>
    <w:rsid w:val="002740DD"/>
    <w:rsid w:val="002872F0"/>
    <w:rsid w:val="002A633B"/>
    <w:rsid w:val="002A7A64"/>
    <w:rsid w:val="002C4B83"/>
    <w:rsid w:val="002C54A3"/>
    <w:rsid w:val="002D1C21"/>
    <w:rsid w:val="002D5198"/>
    <w:rsid w:val="002E563A"/>
    <w:rsid w:val="002E7CF5"/>
    <w:rsid w:val="002F5874"/>
    <w:rsid w:val="002F673C"/>
    <w:rsid w:val="002F7B46"/>
    <w:rsid w:val="00300527"/>
    <w:rsid w:val="00302D67"/>
    <w:rsid w:val="00306EDC"/>
    <w:rsid w:val="003070D4"/>
    <w:rsid w:val="003074C0"/>
    <w:rsid w:val="00310872"/>
    <w:rsid w:val="003154F9"/>
    <w:rsid w:val="00320EDD"/>
    <w:rsid w:val="00346FAB"/>
    <w:rsid w:val="00361EDE"/>
    <w:rsid w:val="00363916"/>
    <w:rsid w:val="003718C8"/>
    <w:rsid w:val="003745E0"/>
    <w:rsid w:val="00380721"/>
    <w:rsid w:val="00380C27"/>
    <w:rsid w:val="0038425E"/>
    <w:rsid w:val="00385790"/>
    <w:rsid w:val="003878D5"/>
    <w:rsid w:val="00391A7F"/>
    <w:rsid w:val="003B355E"/>
    <w:rsid w:val="003C33F4"/>
    <w:rsid w:val="003D0315"/>
    <w:rsid w:val="003D6B3A"/>
    <w:rsid w:val="003E475C"/>
    <w:rsid w:val="003F418B"/>
    <w:rsid w:val="003F679C"/>
    <w:rsid w:val="003F6C27"/>
    <w:rsid w:val="004004B6"/>
    <w:rsid w:val="00401FD5"/>
    <w:rsid w:val="00404509"/>
    <w:rsid w:val="0041790C"/>
    <w:rsid w:val="00430625"/>
    <w:rsid w:val="00430EAE"/>
    <w:rsid w:val="004360E0"/>
    <w:rsid w:val="00437706"/>
    <w:rsid w:val="00442080"/>
    <w:rsid w:val="00443F3B"/>
    <w:rsid w:val="00454A5B"/>
    <w:rsid w:val="00455DE0"/>
    <w:rsid w:val="00462E19"/>
    <w:rsid w:val="00463A14"/>
    <w:rsid w:val="004670EC"/>
    <w:rsid w:val="00470795"/>
    <w:rsid w:val="00473733"/>
    <w:rsid w:val="00474BB0"/>
    <w:rsid w:val="004808CD"/>
    <w:rsid w:val="00482276"/>
    <w:rsid w:val="004B3C35"/>
    <w:rsid w:val="004C27A2"/>
    <w:rsid w:val="004C445B"/>
    <w:rsid w:val="0050076B"/>
    <w:rsid w:val="00500A99"/>
    <w:rsid w:val="00507F9E"/>
    <w:rsid w:val="00514F27"/>
    <w:rsid w:val="00516DFF"/>
    <w:rsid w:val="00520CB6"/>
    <w:rsid w:val="00522E9E"/>
    <w:rsid w:val="00523B77"/>
    <w:rsid w:val="00526BAF"/>
    <w:rsid w:val="00530A10"/>
    <w:rsid w:val="00537342"/>
    <w:rsid w:val="0054753D"/>
    <w:rsid w:val="005672F2"/>
    <w:rsid w:val="00567A8E"/>
    <w:rsid w:val="00572E9B"/>
    <w:rsid w:val="0057636D"/>
    <w:rsid w:val="005851BA"/>
    <w:rsid w:val="00591FB5"/>
    <w:rsid w:val="005A328A"/>
    <w:rsid w:val="005C1481"/>
    <w:rsid w:val="005D1E45"/>
    <w:rsid w:val="005D22E4"/>
    <w:rsid w:val="005E25F6"/>
    <w:rsid w:val="005E4AE4"/>
    <w:rsid w:val="005E716D"/>
    <w:rsid w:val="005E71E1"/>
    <w:rsid w:val="005E793F"/>
    <w:rsid w:val="005F6433"/>
    <w:rsid w:val="00611C58"/>
    <w:rsid w:val="006121D3"/>
    <w:rsid w:val="006148D4"/>
    <w:rsid w:val="00621D57"/>
    <w:rsid w:val="00627F93"/>
    <w:rsid w:val="00631FAC"/>
    <w:rsid w:val="00634A72"/>
    <w:rsid w:val="00635E95"/>
    <w:rsid w:val="0064712A"/>
    <w:rsid w:val="00651D04"/>
    <w:rsid w:val="0065284C"/>
    <w:rsid w:val="00656927"/>
    <w:rsid w:val="00665CE4"/>
    <w:rsid w:val="006703C7"/>
    <w:rsid w:val="00673C6A"/>
    <w:rsid w:val="00675FCF"/>
    <w:rsid w:val="00680D45"/>
    <w:rsid w:val="006917F1"/>
    <w:rsid w:val="00697373"/>
    <w:rsid w:val="00697C22"/>
    <w:rsid w:val="006A1111"/>
    <w:rsid w:val="006B5A0A"/>
    <w:rsid w:val="006B74E8"/>
    <w:rsid w:val="006C1584"/>
    <w:rsid w:val="006C6499"/>
    <w:rsid w:val="006D54BF"/>
    <w:rsid w:val="006D55B3"/>
    <w:rsid w:val="006E0EA6"/>
    <w:rsid w:val="006E705D"/>
    <w:rsid w:val="006F4E4A"/>
    <w:rsid w:val="00700900"/>
    <w:rsid w:val="00706B4C"/>
    <w:rsid w:val="00706EAB"/>
    <w:rsid w:val="00727290"/>
    <w:rsid w:val="00730A5B"/>
    <w:rsid w:val="00733CB9"/>
    <w:rsid w:val="00736851"/>
    <w:rsid w:val="00746BF2"/>
    <w:rsid w:val="00755E75"/>
    <w:rsid w:val="00763AF3"/>
    <w:rsid w:val="0077083E"/>
    <w:rsid w:val="00771B3A"/>
    <w:rsid w:val="00774AAC"/>
    <w:rsid w:val="00774EE0"/>
    <w:rsid w:val="007806D0"/>
    <w:rsid w:val="00782697"/>
    <w:rsid w:val="007A0586"/>
    <w:rsid w:val="007A0FDF"/>
    <w:rsid w:val="007A3FCE"/>
    <w:rsid w:val="007A4BDC"/>
    <w:rsid w:val="007B431C"/>
    <w:rsid w:val="007B501A"/>
    <w:rsid w:val="007C12EC"/>
    <w:rsid w:val="007D45E6"/>
    <w:rsid w:val="007D5276"/>
    <w:rsid w:val="007E2A75"/>
    <w:rsid w:val="007E7032"/>
    <w:rsid w:val="00803525"/>
    <w:rsid w:val="008057C7"/>
    <w:rsid w:val="00807A31"/>
    <w:rsid w:val="008143F5"/>
    <w:rsid w:val="0081752E"/>
    <w:rsid w:val="00821292"/>
    <w:rsid w:val="00824447"/>
    <w:rsid w:val="00832099"/>
    <w:rsid w:val="00843311"/>
    <w:rsid w:val="00847EC9"/>
    <w:rsid w:val="008649D4"/>
    <w:rsid w:val="00866326"/>
    <w:rsid w:val="0086636E"/>
    <w:rsid w:val="00866A6A"/>
    <w:rsid w:val="00872249"/>
    <w:rsid w:val="008775D3"/>
    <w:rsid w:val="00883BAA"/>
    <w:rsid w:val="008943C0"/>
    <w:rsid w:val="00897D26"/>
    <w:rsid w:val="008A2F91"/>
    <w:rsid w:val="008B411C"/>
    <w:rsid w:val="008C184F"/>
    <w:rsid w:val="008C6F9D"/>
    <w:rsid w:val="008D56C7"/>
    <w:rsid w:val="008F3147"/>
    <w:rsid w:val="008F477A"/>
    <w:rsid w:val="008F6D0D"/>
    <w:rsid w:val="009044AF"/>
    <w:rsid w:val="00912467"/>
    <w:rsid w:val="00915AAE"/>
    <w:rsid w:val="00920ABD"/>
    <w:rsid w:val="0092468F"/>
    <w:rsid w:val="00926BCC"/>
    <w:rsid w:val="00933017"/>
    <w:rsid w:val="00936504"/>
    <w:rsid w:val="009404DC"/>
    <w:rsid w:val="00942DDD"/>
    <w:rsid w:val="00951624"/>
    <w:rsid w:val="0095671E"/>
    <w:rsid w:val="00967F83"/>
    <w:rsid w:val="009709B0"/>
    <w:rsid w:val="009739A5"/>
    <w:rsid w:val="0098101D"/>
    <w:rsid w:val="00984864"/>
    <w:rsid w:val="009A3089"/>
    <w:rsid w:val="009A377F"/>
    <w:rsid w:val="009A4AF0"/>
    <w:rsid w:val="009B58B7"/>
    <w:rsid w:val="009B5C6F"/>
    <w:rsid w:val="009D0226"/>
    <w:rsid w:val="009D6EDC"/>
    <w:rsid w:val="009D7E77"/>
    <w:rsid w:val="009E10DE"/>
    <w:rsid w:val="009E3575"/>
    <w:rsid w:val="009F161E"/>
    <w:rsid w:val="009F2383"/>
    <w:rsid w:val="00A1170D"/>
    <w:rsid w:val="00A122EF"/>
    <w:rsid w:val="00A1660B"/>
    <w:rsid w:val="00A266B3"/>
    <w:rsid w:val="00A27E0E"/>
    <w:rsid w:val="00A3128E"/>
    <w:rsid w:val="00A40276"/>
    <w:rsid w:val="00A41CF9"/>
    <w:rsid w:val="00A43AE9"/>
    <w:rsid w:val="00A441FD"/>
    <w:rsid w:val="00A46FA4"/>
    <w:rsid w:val="00A50610"/>
    <w:rsid w:val="00A51EDE"/>
    <w:rsid w:val="00A51F09"/>
    <w:rsid w:val="00A60A75"/>
    <w:rsid w:val="00A643AD"/>
    <w:rsid w:val="00A77894"/>
    <w:rsid w:val="00A80193"/>
    <w:rsid w:val="00A85060"/>
    <w:rsid w:val="00A93FFD"/>
    <w:rsid w:val="00A952C2"/>
    <w:rsid w:val="00AA57A4"/>
    <w:rsid w:val="00AC4C8C"/>
    <w:rsid w:val="00AD7659"/>
    <w:rsid w:val="00AF0535"/>
    <w:rsid w:val="00AF30B4"/>
    <w:rsid w:val="00B056A6"/>
    <w:rsid w:val="00B071BB"/>
    <w:rsid w:val="00B13531"/>
    <w:rsid w:val="00B15711"/>
    <w:rsid w:val="00B2219D"/>
    <w:rsid w:val="00B33478"/>
    <w:rsid w:val="00B42758"/>
    <w:rsid w:val="00B4431A"/>
    <w:rsid w:val="00B47E46"/>
    <w:rsid w:val="00B54335"/>
    <w:rsid w:val="00B607D9"/>
    <w:rsid w:val="00B63672"/>
    <w:rsid w:val="00B66B3C"/>
    <w:rsid w:val="00B75AFD"/>
    <w:rsid w:val="00B85CB9"/>
    <w:rsid w:val="00B86781"/>
    <w:rsid w:val="00B9643D"/>
    <w:rsid w:val="00BB219B"/>
    <w:rsid w:val="00BB2B5B"/>
    <w:rsid w:val="00BB3A41"/>
    <w:rsid w:val="00BC207E"/>
    <w:rsid w:val="00BC21F3"/>
    <w:rsid w:val="00BC7236"/>
    <w:rsid w:val="00BD7188"/>
    <w:rsid w:val="00BE0641"/>
    <w:rsid w:val="00BE117F"/>
    <w:rsid w:val="00BE4F37"/>
    <w:rsid w:val="00BE6D0D"/>
    <w:rsid w:val="00BE7AE2"/>
    <w:rsid w:val="00C06F3E"/>
    <w:rsid w:val="00C106D1"/>
    <w:rsid w:val="00C12321"/>
    <w:rsid w:val="00C1634C"/>
    <w:rsid w:val="00C27089"/>
    <w:rsid w:val="00C31766"/>
    <w:rsid w:val="00C31F14"/>
    <w:rsid w:val="00C33DF7"/>
    <w:rsid w:val="00C340AE"/>
    <w:rsid w:val="00C430E6"/>
    <w:rsid w:val="00C43EBE"/>
    <w:rsid w:val="00C4444C"/>
    <w:rsid w:val="00C47D77"/>
    <w:rsid w:val="00C603A3"/>
    <w:rsid w:val="00C64AEF"/>
    <w:rsid w:val="00C70836"/>
    <w:rsid w:val="00C77823"/>
    <w:rsid w:val="00C77E21"/>
    <w:rsid w:val="00C85D7F"/>
    <w:rsid w:val="00C91C1A"/>
    <w:rsid w:val="00CA3C4C"/>
    <w:rsid w:val="00CA45A1"/>
    <w:rsid w:val="00CD1AD7"/>
    <w:rsid w:val="00CD218B"/>
    <w:rsid w:val="00CD3022"/>
    <w:rsid w:val="00CE0F4E"/>
    <w:rsid w:val="00CE77D7"/>
    <w:rsid w:val="00D10633"/>
    <w:rsid w:val="00D1451C"/>
    <w:rsid w:val="00D403C3"/>
    <w:rsid w:val="00D4731D"/>
    <w:rsid w:val="00D55187"/>
    <w:rsid w:val="00D55F9B"/>
    <w:rsid w:val="00D62DB4"/>
    <w:rsid w:val="00D645B9"/>
    <w:rsid w:val="00D65759"/>
    <w:rsid w:val="00DA0409"/>
    <w:rsid w:val="00DA20ED"/>
    <w:rsid w:val="00DA2CF2"/>
    <w:rsid w:val="00DA4E8E"/>
    <w:rsid w:val="00DA4FBF"/>
    <w:rsid w:val="00DA7EE0"/>
    <w:rsid w:val="00DC130F"/>
    <w:rsid w:val="00DD181D"/>
    <w:rsid w:val="00DD26EA"/>
    <w:rsid w:val="00DE25C2"/>
    <w:rsid w:val="00DF1E78"/>
    <w:rsid w:val="00DF26FD"/>
    <w:rsid w:val="00DF72AD"/>
    <w:rsid w:val="00E1759F"/>
    <w:rsid w:val="00E229DB"/>
    <w:rsid w:val="00E3006D"/>
    <w:rsid w:val="00E4088E"/>
    <w:rsid w:val="00E42C37"/>
    <w:rsid w:val="00E477D6"/>
    <w:rsid w:val="00E647FC"/>
    <w:rsid w:val="00E737F5"/>
    <w:rsid w:val="00E742EE"/>
    <w:rsid w:val="00E75AD7"/>
    <w:rsid w:val="00E82568"/>
    <w:rsid w:val="00E8291B"/>
    <w:rsid w:val="00E93BB1"/>
    <w:rsid w:val="00E977C3"/>
    <w:rsid w:val="00EA7E12"/>
    <w:rsid w:val="00EC0CF0"/>
    <w:rsid w:val="00EC558E"/>
    <w:rsid w:val="00EC60C0"/>
    <w:rsid w:val="00ED0C76"/>
    <w:rsid w:val="00ED432F"/>
    <w:rsid w:val="00ED6171"/>
    <w:rsid w:val="00EE0510"/>
    <w:rsid w:val="00F01FB9"/>
    <w:rsid w:val="00F044D0"/>
    <w:rsid w:val="00F04F2B"/>
    <w:rsid w:val="00F0518A"/>
    <w:rsid w:val="00F12C12"/>
    <w:rsid w:val="00F1422F"/>
    <w:rsid w:val="00F200B4"/>
    <w:rsid w:val="00F40F29"/>
    <w:rsid w:val="00F41E1F"/>
    <w:rsid w:val="00F47D30"/>
    <w:rsid w:val="00F51F18"/>
    <w:rsid w:val="00F5304B"/>
    <w:rsid w:val="00F53D98"/>
    <w:rsid w:val="00F548AC"/>
    <w:rsid w:val="00F60A42"/>
    <w:rsid w:val="00F630F6"/>
    <w:rsid w:val="00F66A98"/>
    <w:rsid w:val="00F713AA"/>
    <w:rsid w:val="00F81E6A"/>
    <w:rsid w:val="00F82E8C"/>
    <w:rsid w:val="00F96BAE"/>
    <w:rsid w:val="00FB0A8D"/>
    <w:rsid w:val="00FB2AB8"/>
    <w:rsid w:val="00FC683D"/>
    <w:rsid w:val="00FD1553"/>
    <w:rsid w:val="00FD3E91"/>
    <w:rsid w:val="00FD49F8"/>
    <w:rsid w:val="00FD4F05"/>
    <w:rsid w:val="00FE179D"/>
    <w:rsid w:val="00FE3418"/>
    <w:rsid w:val="00FF4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09C8E76"/>
  <w15:docId w15:val="{BC4C4CCF-3EA8-4F62-B5F5-D2D921959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40AE"/>
    <w:rPr>
      <w:rFonts w:ascii="Times New Roman" w:eastAsia="Times New Roman" w:hAnsi="Times New Roman" w:cs="Times New Roman"/>
      <w:lang w:val="en-AU" w:eastAsia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445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445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26F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246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2467"/>
  </w:style>
  <w:style w:type="paragraph" w:styleId="Footer">
    <w:name w:val="footer"/>
    <w:basedOn w:val="Normal"/>
    <w:link w:val="FooterChar"/>
    <w:uiPriority w:val="99"/>
    <w:unhideWhenUsed/>
    <w:rsid w:val="0091246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12467"/>
  </w:style>
  <w:style w:type="paragraph" w:styleId="BalloonText">
    <w:name w:val="Balloon Text"/>
    <w:basedOn w:val="Normal"/>
    <w:link w:val="BalloonTextChar"/>
    <w:uiPriority w:val="99"/>
    <w:semiHidden/>
    <w:unhideWhenUsed/>
    <w:rsid w:val="0091246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2467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C445B"/>
    <w:rPr>
      <w:rFonts w:asciiTheme="majorHAnsi" w:eastAsiaTheme="majorEastAsia" w:hAnsiTheme="majorHAnsi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4C445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C445B"/>
    <w:rPr>
      <w:rFonts w:asciiTheme="majorHAnsi" w:eastAsiaTheme="majorEastAsia" w:hAnsiTheme="majorHAnsi" w:cstheme="majorBidi"/>
      <w:sz w:val="26"/>
      <w:szCs w:val="26"/>
    </w:rPr>
  </w:style>
  <w:style w:type="table" w:styleId="TableGrid">
    <w:name w:val="Table Grid"/>
    <w:basedOn w:val="TableNormal"/>
    <w:uiPriority w:val="59"/>
    <w:rsid w:val="00C444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1C57F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57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Default">
    <w:name w:val="Default"/>
    <w:rsid w:val="00D65759"/>
    <w:pPr>
      <w:autoSpaceDE w:val="0"/>
      <w:autoSpaceDN w:val="0"/>
      <w:adjustRightInd w:val="0"/>
    </w:pPr>
    <w:rPr>
      <w:rFonts w:ascii="Arial" w:hAnsi="Arial" w:cs="Arial"/>
      <w:color w:val="000000"/>
      <w:lang w:val="en-AU"/>
    </w:rPr>
  </w:style>
  <w:style w:type="paragraph" w:styleId="TOCHeading">
    <w:name w:val="TOC Heading"/>
    <w:basedOn w:val="Heading1"/>
    <w:next w:val="Normal"/>
    <w:uiPriority w:val="39"/>
    <w:unhideWhenUsed/>
    <w:qFormat/>
    <w:rsid w:val="00D65759"/>
    <w:pPr>
      <w:spacing w:line="259" w:lineRule="auto"/>
      <w:outlineLvl w:val="9"/>
    </w:pPr>
    <w:rPr>
      <w:b w:val="0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D6575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65759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D65759"/>
    <w:rPr>
      <w:color w:val="0000FF" w:themeColor="hyperlink"/>
      <w:u w:val="single"/>
    </w:rPr>
  </w:style>
  <w:style w:type="paragraph" w:customStyle="1" w:styleId="Standard">
    <w:name w:val="Standard"/>
    <w:rsid w:val="00DF26FD"/>
    <w:pPr>
      <w:widowControl w:val="0"/>
      <w:suppressAutoHyphens/>
      <w:autoSpaceDN w:val="0"/>
      <w:textAlignment w:val="baseline"/>
    </w:pPr>
    <w:rPr>
      <w:rFonts w:ascii="Times New Roman" w:eastAsia="Arial Unicode MS" w:hAnsi="Times New Roman" w:cs="Tahoma"/>
      <w:kern w:val="3"/>
      <w:lang w:eastAsia="en-AU"/>
    </w:rPr>
  </w:style>
  <w:style w:type="paragraph" w:customStyle="1" w:styleId="TableContents">
    <w:name w:val="Table Contents"/>
    <w:basedOn w:val="Standard"/>
    <w:rsid w:val="00DF26FD"/>
    <w:pPr>
      <w:suppressLineNumbers/>
    </w:pPr>
  </w:style>
  <w:style w:type="paragraph" w:customStyle="1" w:styleId="TableHeading">
    <w:name w:val="Table Heading"/>
    <w:basedOn w:val="TableContents"/>
    <w:rsid w:val="00DF26FD"/>
    <w:pPr>
      <w:jc w:val="center"/>
    </w:pPr>
    <w:rPr>
      <w:b/>
      <w:bCs/>
      <w:i/>
      <w:iCs/>
    </w:rPr>
  </w:style>
  <w:style w:type="paragraph" w:customStyle="1" w:styleId="Illustration">
    <w:name w:val="Illustration"/>
    <w:basedOn w:val="Caption"/>
    <w:rsid w:val="00DF26FD"/>
    <w:pPr>
      <w:widowControl w:val="0"/>
      <w:suppressLineNumbers/>
      <w:suppressAutoHyphens/>
      <w:autoSpaceDN w:val="0"/>
      <w:spacing w:before="120" w:after="120"/>
      <w:textAlignment w:val="baseline"/>
    </w:pPr>
    <w:rPr>
      <w:rFonts w:eastAsia="Arial Unicode MS" w:cs="Tahoma"/>
      <w:color w:val="auto"/>
      <w:kern w:val="3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F26FD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DF26FD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Textbody">
    <w:name w:val="Text body"/>
    <w:basedOn w:val="Standard"/>
    <w:rsid w:val="00DF26FD"/>
    <w:pPr>
      <w:spacing w:after="120"/>
    </w:pPr>
  </w:style>
  <w:style w:type="paragraph" w:styleId="TOC3">
    <w:name w:val="toc 3"/>
    <w:basedOn w:val="Normal"/>
    <w:next w:val="Normal"/>
    <w:autoRedefine/>
    <w:uiPriority w:val="39"/>
    <w:unhideWhenUsed/>
    <w:rsid w:val="00DF26FD"/>
    <w:pPr>
      <w:spacing w:after="100"/>
      <w:ind w:left="480"/>
    </w:pPr>
  </w:style>
  <w:style w:type="table" w:styleId="GridTable2-Accent1">
    <w:name w:val="Grid Table 2 Accent 1"/>
    <w:basedOn w:val="TableNormal"/>
    <w:uiPriority w:val="47"/>
    <w:rsid w:val="007B501A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A50610"/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3C33F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33F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33F4"/>
    <w:rPr>
      <w:rFonts w:ascii="Times New Roman" w:eastAsia="Times New Roman" w:hAnsi="Times New Roman" w:cs="Times New Roman"/>
      <w:sz w:val="20"/>
      <w:szCs w:val="20"/>
      <w:lang w:val="en-AU" w:eastAsia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33F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33F4"/>
    <w:rPr>
      <w:rFonts w:ascii="Times New Roman" w:eastAsia="Times New Roman" w:hAnsi="Times New Roman" w:cs="Times New Roman"/>
      <w:b/>
      <w:bCs/>
      <w:sz w:val="20"/>
      <w:szCs w:val="20"/>
      <w:lang w:val="en-AU" w:eastAsia="en-AU"/>
    </w:rPr>
  </w:style>
  <w:style w:type="paragraph" w:styleId="NormalWeb">
    <w:name w:val="Normal (Web)"/>
    <w:basedOn w:val="Normal"/>
    <w:uiPriority w:val="99"/>
    <w:semiHidden/>
    <w:unhideWhenUsed/>
    <w:rsid w:val="00F82E8C"/>
    <w:pPr>
      <w:spacing w:before="100" w:beforeAutospacing="1" w:after="100" w:afterAutospacing="1"/>
    </w:pPr>
  </w:style>
  <w:style w:type="table" w:styleId="GridTable2-Accent3">
    <w:name w:val="Grid Table 2 Accent 3"/>
    <w:basedOn w:val="TableNormal"/>
    <w:uiPriority w:val="47"/>
    <w:rsid w:val="00180A8C"/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4-Accent3">
    <w:name w:val="Grid Table 4 Accent 3"/>
    <w:basedOn w:val="Style1"/>
    <w:uiPriority w:val="49"/>
    <w:rsid w:val="00257387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Style1">
    <w:name w:val="Style1"/>
    <w:basedOn w:val="TableNormal"/>
    <w:uiPriority w:val="99"/>
    <w:rsid w:val="00133329"/>
    <w:tblPr/>
  </w:style>
  <w:style w:type="table" w:customStyle="1" w:styleId="Style2">
    <w:name w:val="Style2"/>
    <w:basedOn w:val="TableNormal"/>
    <w:uiPriority w:val="99"/>
    <w:rsid w:val="00133329"/>
    <w:tblPr/>
  </w:style>
  <w:style w:type="table" w:styleId="GridTable3-Accent3">
    <w:name w:val="Grid Table 3 Accent 3"/>
    <w:basedOn w:val="TableNormal"/>
    <w:uiPriority w:val="48"/>
    <w:rsid w:val="00133329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591FB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2170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39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701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11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108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49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553880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1740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0243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54203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3986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07726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2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28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795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7736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673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26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7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8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5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1721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56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0437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64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5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hyperlink" Target="https://superawesomevectors.deviantart.com/art/Shark-Cartoon-Free-Vector-Illustration-643399222" TargetMode="External"/><Relationship Id="rId42" Type="http://schemas.openxmlformats.org/officeDocument/2006/relationships/image" Target="media/image14.png"/><Relationship Id="rId47" Type="http://schemas.openxmlformats.org/officeDocument/2006/relationships/diagramColors" Target="diagrams/colors1.xml"/><Relationship Id="rId63" Type="http://schemas.microsoft.com/office/2007/relationships/diagramDrawing" Target="diagrams/drawing4.xml"/><Relationship Id="rId68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s://pixabay.com/en/urban-lost-hiding-afraid-1002149/" TargetMode="External"/><Relationship Id="rId11" Type="http://schemas.openxmlformats.org/officeDocument/2006/relationships/hyperlink" Target="https://www.flickr.com/photos/falcon1961/3304306800/" TargetMode="External"/><Relationship Id="rId24" Type="http://schemas.openxmlformats.org/officeDocument/2006/relationships/hyperlink" Target="https://superawesomevectors.deviantart.com/art/Shark-Cartoon-Free-Vector-Illustration-643399222" TargetMode="External"/><Relationship Id="rId32" Type="http://schemas.openxmlformats.org/officeDocument/2006/relationships/image" Target="media/image10.jpeg"/><Relationship Id="rId37" Type="http://schemas.openxmlformats.org/officeDocument/2006/relationships/image" Target="media/image12.png"/><Relationship Id="rId40" Type="http://schemas.openxmlformats.org/officeDocument/2006/relationships/image" Target="media/image13.png"/><Relationship Id="rId45" Type="http://schemas.openxmlformats.org/officeDocument/2006/relationships/diagramLayout" Target="diagrams/layout1.xml"/><Relationship Id="rId53" Type="http://schemas.microsoft.com/office/2007/relationships/diagramDrawing" Target="diagrams/drawing2.xml"/><Relationship Id="rId58" Type="http://schemas.microsoft.com/office/2007/relationships/diagramDrawing" Target="diagrams/drawing3.xml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diagramQuickStyle" Target="diagrams/quickStyle4.xml"/><Relationship Id="rId19" Type="http://schemas.openxmlformats.org/officeDocument/2006/relationships/hyperlink" Target="https://en.wikipedia.org/wiki/File:Florida_Box_Turtle_Digon3.jpg" TargetMode="External"/><Relationship Id="rId14" Type="http://schemas.openxmlformats.org/officeDocument/2006/relationships/hyperlink" Target="https://en.wikipedia.org/wiki/File:Florida_Box_Turtle_Digon3.jpg" TargetMode="External"/><Relationship Id="rId22" Type="http://schemas.openxmlformats.org/officeDocument/2006/relationships/hyperlink" Target="https://superawesomevectors.deviantart.com/art/Shark-Cartoon-Free-Vector-Illustration-643399222" TargetMode="External"/><Relationship Id="rId27" Type="http://schemas.openxmlformats.org/officeDocument/2006/relationships/hyperlink" Target="https://pixabay.com/en/urban-lost-hiding-afraid-1002149/" TargetMode="External"/><Relationship Id="rId30" Type="http://schemas.openxmlformats.org/officeDocument/2006/relationships/image" Target="media/image9.jpeg"/><Relationship Id="rId35" Type="http://schemas.openxmlformats.org/officeDocument/2006/relationships/hyperlink" Target="https://www.flickr.com/photos/zabara_tango/6955720271" TargetMode="External"/><Relationship Id="rId43" Type="http://schemas.openxmlformats.org/officeDocument/2006/relationships/hyperlink" Target="https://commons.wikimedia.org/wiki/File:US_Army_53525_Soldiers_compete_in_Tae_Kwon_Do_tournament_for_Warrior_Country_level.jpg" TargetMode="External"/><Relationship Id="rId48" Type="http://schemas.microsoft.com/office/2007/relationships/diagramDrawing" Target="diagrams/drawing1.xml"/><Relationship Id="rId56" Type="http://schemas.openxmlformats.org/officeDocument/2006/relationships/diagramQuickStyle" Target="diagrams/quickStyle3.xml"/><Relationship Id="rId64" Type="http://schemas.openxmlformats.org/officeDocument/2006/relationships/header" Target="header1.xml"/><Relationship Id="rId69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diagramQuickStyle" Target="diagrams/quickStyle2.xml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en.wikipedia.org/wiki/File:Florida_Box_Turtle_Digon3.jpg" TargetMode="External"/><Relationship Id="rId25" Type="http://schemas.openxmlformats.org/officeDocument/2006/relationships/hyperlink" Target="https://superawesomevectors.deviantart.com/art/Shark-Cartoon-Free-Vector-Illustration-643399222" TargetMode="External"/><Relationship Id="rId33" Type="http://schemas.openxmlformats.org/officeDocument/2006/relationships/hyperlink" Target="https://commons.wikimedia.org/wiki/File:Flickr_-_Carine06_-_%22I_give_up.%22.jpg" TargetMode="External"/><Relationship Id="rId38" Type="http://schemas.openxmlformats.org/officeDocument/2006/relationships/hyperlink" Target="https://www.flickr.com/photos/zabara_tango/6955720271" TargetMode="External"/><Relationship Id="rId46" Type="http://schemas.openxmlformats.org/officeDocument/2006/relationships/diagramQuickStyle" Target="diagrams/quickStyle1.xml"/><Relationship Id="rId59" Type="http://schemas.openxmlformats.org/officeDocument/2006/relationships/diagramData" Target="diagrams/data4.xml"/><Relationship Id="rId67" Type="http://schemas.openxmlformats.org/officeDocument/2006/relationships/footer" Target="footer2.xml"/><Relationship Id="rId20" Type="http://schemas.openxmlformats.org/officeDocument/2006/relationships/image" Target="media/image5.png"/><Relationship Id="rId41" Type="http://schemas.openxmlformats.org/officeDocument/2006/relationships/hyperlink" Target="https://commons.wikimedia.org/wiki/File:US_Army_53525_Soldiers_compete_in_Tae_Kwon_Do_tournament_for_Warrior_Country_level.jpg" TargetMode="External"/><Relationship Id="rId54" Type="http://schemas.openxmlformats.org/officeDocument/2006/relationships/diagramData" Target="diagrams/data3.xml"/><Relationship Id="rId62" Type="http://schemas.openxmlformats.org/officeDocument/2006/relationships/diagramColors" Target="diagrams/colors4.xm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en.wikipedia.org/wiki/File:Florida_Box_Turtle_Digon3.jpg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8.png"/><Relationship Id="rId36" Type="http://schemas.openxmlformats.org/officeDocument/2006/relationships/hyperlink" Target="https://www.flickr.com/photos/zabara_tango/6955720271" TargetMode="External"/><Relationship Id="rId49" Type="http://schemas.openxmlformats.org/officeDocument/2006/relationships/diagramData" Target="diagrams/data2.xml"/><Relationship Id="rId57" Type="http://schemas.openxmlformats.org/officeDocument/2006/relationships/diagramColors" Target="diagrams/colors3.xml"/><Relationship Id="rId10" Type="http://schemas.openxmlformats.org/officeDocument/2006/relationships/image" Target="media/image2.png"/><Relationship Id="rId31" Type="http://schemas.openxmlformats.org/officeDocument/2006/relationships/hyperlink" Target="https://commons.wikimedia.org/wiki/File:Flickr_-_Carine06_-_%22I_give_up.%22.jpg" TargetMode="External"/><Relationship Id="rId44" Type="http://schemas.openxmlformats.org/officeDocument/2006/relationships/diagramData" Target="diagrams/data1.xml"/><Relationship Id="rId52" Type="http://schemas.openxmlformats.org/officeDocument/2006/relationships/diagramColors" Target="diagrams/colors2.xml"/><Relationship Id="rId60" Type="http://schemas.openxmlformats.org/officeDocument/2006/relationships/diagramLayout" Target="diagrams/layout4.xml"/><Relationship Id="rId65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www.flickr.com/photos/falcon1961/3304306800/" TargetMode="External"/><Relationship Id="rId13" Type="http://schemas.openxmlformats.org/officeDocument/2006/relationships/hyperlink" Target="https://en.wikipedia.org/wiki/File:Florida_Box_Turtle_Digon3.jpg" TargetMode="External"/><Relationship Id="rId18" Type="http://schemas.openxmlformats.org/officeDocument/2006/relationships/hyperlink" Target="https://en.wikipedia.org/wiki/File:Florida_Box_Turtle_Digon3.jpg" TargetMode="External"/><Relationship Id="rId39" Type="http://schemas.openxmlformats.org/officeDocument/2006/relationships/hyperlink" Target="https://www.flickr.com/photos/zabara_tango/6955720271" TargetMode="External"/><Relationship Id="rId34" Type="http://schemas.openxmlformats.org/officeDocument/2006/relationships/image" Target="media/image11.png"/><Relationship Id="rId50" Type="http://schemas.openxmlformats.org/officeDocument/2006/relationships/diagramLayout" Target="diagrams/layout2.xml"/><Relationship Id="rId55" Type="http://schemas.openxmlformats.org/officeDocument/2006/relationships/diagramLayout" Target="diagrams/layout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ieldj\Documents\courses\templates\P_TEM_0010_COV_ReportCoversheet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6BC54B1-06E4-4A75-9FAB-B9FA7E781B26}" type="doc">
      <dgm:prSet loTypeId="urn:microsoft.com/office/officeart/2005/8/layout/matrix1" loCatId="matrix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endParaRPr lang="en-AU"/>
        </a:p>
      </dgm:t>
    </dgm:pt>
    <dgm:pt modelId="{9BF12D04-74E2-43C2-90B6-203D783A9695}">
      <dgm:prSet phldrT="[Text]" custT="1"/>
      <dgm:spPr>
        <a:xfrm>
          <a:off x="2011903" y="1608910"/>
          <a:ext cx="7187989" cy="808281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Compromise - Partial Win/Lose</a:t>
          </a:r>
        </a:p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•</a:t>
          </a:r>
          <a:r>
            <a:rPr lang="en-AU" sz="1050" dirty="0">
              <a:latin typeface="Arial"/>
              <a:ea typeface="+mn-ea"/>
              <a:cs typeface="+mn-cs"/>
            </a:rPr>
            <a:t> </a:t>
          </a:r>
          <a:r>
            <a:rPr lang="en-AU" sz="900" dirty="0">
              <a:latin typeface="Arial"/>
              <a:ea typeface="+mn-ea"/>
              <a:cs typeface="+mn-cs"/>
            </a:rPr>
            <a:t>Not good for SW designs</a:t>
          </a:r>
          <a:endParaRPr lang="en-AU" sz="1050" dirty="0">
            <a:latin typeface="Arial"/>
            <a:ea typeface="+mn-ea"/>
            <a:cs typeface="+mn-cs"/>
          </a:endParaRPr>
        </a:p>
      </dgm:t>
    </dgm:pt>
    <dgm:pt modelId="{08B2193A-F4EE-4E8E-9264-77908CA2A3DB}" type="parTrans" cxnId="{78C6F5A4-93BD-4B5A-960E-861BC343037F}">
      <dgm:prSet/>
      <dgm:spPr/>
      <dgm:t>
        <a:bodyPr/>
        <a:lstStyle/>
        <a:p>
          <a:endParaRPr lang="en-AU" sz="900"/>
        </a:p>
      </dgm:t>
    </dgm:pt>
    <dgm:pt modelId="{93794902-FBA7-4B06-A1DA-CAE8168D0A57}" type="sibTrans" cxnId="{78C6F5A4-93BD-4B5A-960E-861BC343037F}">
      <dgm:prSet/>
      <dgm:spPr/>
      <dgm:t>
        <a:bodyPr/>
        <a:lstStyle/>
        <a:p>
          <a:endParaRPr lang="en-AU" sz="900"/>
        </a:p>
      </dgm:t>
    </dgm:pt>
    <dgm:pt modelId="{D716EDA4-33DC-441E-ABCB-E8375DBF67F3}">
      <dgm:prSet phldrT="[Text]" custT="1"/>
      <dgm:spPr>
        <a:xfrm rot="16200000">
          <a:off x="1753556" y="-1672571"/>
          <a:ext cx="2045215" cy="5552329"/>
        </a:xfrm>
        <a:prstGeom prst="round1Rect">
          <a:avLst/>
        </a:prstGeom>
      </dgm:spPr>
      <dgm:t>
        <a:bodyPr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Compete – Win/Lose</a:t>
          </a:r>
        </a:p>
      </dgm:t>
    </dgm:pt>
    <dgm:pt modelId="{20EF1FBD-94B9-437B-8AF7-061E0AE3169A}" type="parTrans" cxnId="{370CD393-A5BF-4395-92EB-0602435A3DFB}">
      <dgm:prSet/>
      <dgm:spPr/>
      <dgm:t>
        <a:bodyPr/>
        <a:lstStyle/>
        <a:p>
          <a:endParaRPr lang="en-AU" sz="900"/>
        </a:p>
      </dgm:t>
    </dgm:pt>
    <dgm:pt modelId="{22958A68-A02B-4E9D-B6F3-482768BC9385}" type="sibTrans" cxnId="{370CD393-A5BF-4395-92EB-0602435A3DFB}">
      <dgm:prSet/>
      <dgm:spPr/>
      <dgm:t>
        <a:bodyPr/>
        <a:lstStyle/>
        <a:p>
          <a:endParaRPr lang="en-AU" sz="900"/>
        </a:p>
      </dgm:t>
    </dgm:pt>
    <dgm:pt modelId="{92252004-2546-4695-9D30-25C21384B215}">
      <dgm:prSet phldrT="[Text]" custT="1"/>
      <dgm:spPr>
        <a:xfrm>
          <a:off x="5552329" y="75462"/>
          <a:ext cx="5552329" cy="2094771"/>
        </a:xfrm>
        <a:prstGeom prst="round1Rect">
          <a:avLst/>
        </a:prstGeom>
      </dgm:spPr>
      <dgm:t>
        <a:bodyPr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Collaborate – Win/Win</a:t>
          </a:r>
        </a:p>
      </dgm:t>
    </dgm:pt>
    <dgm:pt modelId="{6278299A-DFA3-4C3C-975B-D3001F6B015C}" type="parTrans" cxnId="{A287A72C-6D7D-475F-9CBF-9DEE87CAE3DC}">
      <dgm:prSet/>
      <dgm:spPr/>
      <dgm:t>
        <a:bodyPr/>
        <a:lstStyle/>
        <a:p>
          <a:endParaRPr lang="en-AU" sz="900"/>
        </a:p>
      </dgm:t>
    </dgm:pt>
    <dgm:pt modelId="{C9CB5D85-DB05-4438-ABD9-844938109616}" type="sibTrans" cxnId="{A287A72C-6D7D-475F-9CBF-9DEE87CAE3DC}">
      <dgm:prSet/>
      <dgm:spPr/>
      <dgm:t>
        <a:bodyPr/>
        <a:lstStyle/>
        <a:p>
          <a:endParaRPr lang="en-AU" sz="900"/>
        </a:p>
      </dgm:t>
    </dgm:pt>
    <dgm:pt modelId="{A79756C8-7306-47A8-A7CD-2798DD8C5857}">
      <dgm:prSet phldrT="[Text]" custT="1"/>
      <dgm:spPr>
        <a:xfrm rot="10800000">
          <a:off x="0" y="2041959"/>
          <a:ext cx="5552329" cy="2747517"/>
        </a:xfrm>
        <a:prstGeom prst="round1Rect">
          <a:avLst/>
        </a:prstGeom>
      </dgm:spPr>
      <dgm:t>
        <a:bodyPr tIns="0"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Avoid – Lose/Lose</a:t>
          </a:r>
        </a:p>
      </dgm:t>
    </dgm:pt>
    <dgm:pt modelId="{3A869F03-382D-46CB-84FE-8A8CF5FA9111}" type="parTrans" cxnId="{CFA42DB1-7DCA-4911-95DB-E49463ED91A0}">
      <dgm:prSet/>
      <dgm:spPr/>
      <dgm:t>
        <a:bodyPr/>
        <a:lstStyle/>
        <a:p>
          <a:endParaRPr lang="en-AU" sz="900"/>
        </a:p>
      </dgm:t>
    </dgm:pt>
    <dgm:pt modelId="{316A8055-5DC4-4E0A-94AD-4245E9EBFE37}" type="sibTrans" cxnId="{CFA42DB1-7DCA-4911-95DB-E49463ED91A0}">
      <dgm:prSet/>
      <dgm:spPr/>
      <dgm:t>
        <a:bodyPr/>
        <a:lstStyle/>
        <a:p>
          <a:endParaRPr lang="en-AU" sz="900"/>
        </a:p>
      </dgm:t>
    </dgm:pt>
    <dgm:pt modelId="{EFE8B7D8-8D7C-48BC-A381-17730FC4FEE6}">
      <dgm:prSet phldrT="[Text]" custT="1"/>
      <dgm:spPr>
        <a:xfrm rot="5400000">
          <a:off x="6980767" y="668436"/>
          <a:ext cx="2695452" cy="5552329"/>
        </a:xfrm>
        <a:prstGeom prst="round1Rect">
          <a:avLst/>
        </a:prstGeom>
      </dgm:spPr>
      <dgm:t>
        <a:bodyPr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Accommodate</a:t>
          </a:r>
        </a:p>
      </dgm:t>
    </dgm:pt>
    <dgm:pt modelId="{E5824A80-4E77-462C-A68B-3703EF237E75}" type="parTrans" cxnId="{C9CD4893-00BE-49DB-9719-887F221FE38E}">
      <dgm:prSet/>
      <dgm:spPr/>
      <dgm:t>
        <a:bodyPr/>
        <a:lstStyle/>
        <a:p>
          <a:endParaRPr lang="en-AU" sz="900"/>
        </a:p>
      </dgm:t>
    </dgm:pt>
    <dgm:pt modelId="{2EDAEEA6-A1B7-4839-8130-46AB27BB900B}" type="sibTrans" cxnId="{C9CD4893-00BE-49DB-9719-887F221FE38E}">
      <dgm:prSet/>
      <dgm:spPr/>
      <dgm:t>
        <a:bodyPr/>
        <a:lstStyle/>
        <a:p>
          <a:endParaRPr lang="en-AU" sz="900"/>
        </a:p>
      </dgm:t>
    </dgm:pt>
    <dgm:pt modelId="{B391887E-E77E-4339-8417-9D272F482254}">
      <dgm:prSet phldrT="[Text]" custT="1"/>
      <dgm:spPr>
        <a:xfrm rot="16200000">
          <a:off x="1753556" y="-1672571"/>
          <a:ext cx="2045215" cy="5552329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Aim to win regardless of other</a:t>
          </a:r>
        </a:p>
      </dgm:t>
    </dgm:pt>
    <dgm:pt modelId="{B3904645-FA2C-43A2-9F54-A0A15357D36B}" type="parTrans" cxnId="{F1AE12B6-AC0B-4C09-80E3-F2F2260DC4CE}">
      <dgm:prSet/>
      <dgm:spPr/>
      <dgm:t>
        <a:bodyPr/>
        <a:lstStyle/>
        <a:p>
          <a:endParaRPr lang="en-AU" sz="900"/>
        </a:p>
      </dgm:t>
    </dgm:pt>
    <dgm:pt modelId="{F429FEB5-CD8F-42AE-A979-63CD87162C7A}" type="sibTrans" cxnId="{F1AE12B6-AC0B-4C09-80E3-F2F2260DC4CE}">
      <dgm:prSet/>
      <dgm:spPr/>
      <dgm:t>
        <a:bodyPr/>
        <a:lstStyle/>
        <a:p>
          <a:endParaRPr lang="en-AU" sz="900"/>
        </a:p>
      </dgm:t>
    </dgm:pt>
    <dgm:pt modelId="{BC19DE35-84BB-4B63-89A3-3FC6EBCA0E90}">
      <dgm:prSet phldrT="[Text]" custT="1"/>
      <dgm:spPr>
        <a:xfrm rot="16200000">
          <a:off x="1753556" y="-1672571"/>
          <a:ext cx="2045215" cy="5552329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Request or persuade</a:t>
          </a:r>
        </a:p>
      </dgm:t>
    </dgm:pt>
    <dgm:pt modelId="{07AE8829-29ED-4C99-8275-A73D8493AE57}" type="parTrans" cxnId="{CF6B601B-6094-4203-89CB-E8B6A3B694D4}">
      <dgm:prSet/>
      <dgm:spPr/>
      <dgm:t>
        <a:bodyPr/>
        <a:lstStyle/>
        <a:p>
          <a:endParaRPr lang="en-AU" sz="900"/>
        </a:p>
      </dgm:t>
    </dgm:pt>
    <dgm:pt modelId="{6B866166-E443-42D2-9886-79C158041FF1}" type="sibTrans" cxnId="{CF6B601B-6094-4203-89CB-E8B6A3B694D4}">
      <dgm:prSet/>
      <dgm:spPr/>
      <dgm:t>
        <a:bodyPr/>
        <a:lstStyle/>
        <a:p>
          <a:endParaRPr lang="en-AU" sz="900"/>
        </a:p>
      </dgm:t>
    </dgm:pt>
    <dgm:pt modelId="{AF96442E-AFBF-4B20-8589-0768A252E8E7}">
      <dgm:prSet phldrT="[Text]" custT="1"/>
      <dgm:spPr>
        <a:xfrm rot="10800000">
          <a:off x="0" y="2041959"/>
          <a:ext cx="5552329" cy="2747517"/>
        </a:xfrm>
        <a:prstGeom prst="round1Rect">
          <a:avLst/>
        </a:prstGeom>
      </dgm:spPr>
      <dgm:t>
        <a:bodyPr tIns="0"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Ineffective, indirect, e.g. hints &amp; jokes</a:t>
          </a:r>
        </a:p>
      </dgm:t>
    </dgm:pt>
    <dgm:pt modelId="{B88B8281-0EE5-40B6-A073-C77280F959D4}" type="parTrans" cxnId="{7F33AE58-54C1-4F41-980E-BF35648BF366}">
      <dgm:prSet/>
      <dgm:spPr/>
      <dgm:t>
        <a:bodyPr/>
        <a:lstStyle/>
        <a:p>
          <a:endParaRPr lang="en-AU" sz="900"/>
        </a:p>
      </dgm:t>
    </dgm:pt>
    <dgm:pt modelId="{21BAF19F-B32A-4A4B-B9F0-D26AE217EF42}" type="sibTrans" cxnId="{7F33AE58-54C1-4F41-980E-BF35648BF366}">
      <dgm:prSet/>
      <dgm:spPr/>
      <dgm:t>
        <a:bodyPr/>
        <a:lstStyle/>
        <a:p>
          <a:endParaRPr lang="en-AU" sz="900"/>
        </a:p>
      </dgm:t>
    </dgm:pt>
    <dgm:pt modelId="{D2EBE064-E88E-4E68-94A6-A56F8C11BACD}">
      <dgm:prSet custT="1"/>
      <dgm:spPr>
        <a:xfrm rot="10800000">
          <a:off x="0" y="2041959"/>
          <a:ext cx="5552329" cy="2747517"/>
        </a:xfrm>
        <a:prstGeom prst="round1Rect">
          <a:avLst/>
        </a:prstGeom>
      </dgm:spPr>
      <dgm:t>
        <a:bodyPr tIns="0"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Passive-aggressive: negati</a:t>
          </a:r>
          <a:r>
            <a:rPr lang="en-AU" sz="900" dirty="0" err="1">
              <a:latin typeface="Arial"/>
              <a:ea typeface="+mn-ea"/>
              <a:cs typeface="+mn-cs"/>
            </a:rPr>
            <a:t>ve</a:t>
          </a:r>
          <a:r>
            <a:rPr lang="en-AU" sz="900" dirty="0">
              <a:latin typeface="Arial"/>
              <a:ea typeface="+mn-ea"/>
              <a:cs typeface="+mn-cs"/>
            </a:rPr>
            <a:t> feelings </a:t>
          </a:r>
          <a:br>
            <a:rPr lang="en-AU" sz="900" dirty="0">
              <a:latin typeface="Arial"/>
              <a:ea typeface="+mn-ea"/>
              <a:cs typeface="+mn-cs"/>
            </a:rPr>
          </a:br>
          <a:r>
            <a:rPr lang="en-AU" sz="900" dirty="0">
              <a:latin typeface="Arial"/>
              <a:ea typeface="+mn-ea"/>
              <a:cs typeface="+mn-cs"/>
            </a:rPr>
            <a:t>only communicated nonverbally - not take </a:t>
          </a:r>
          <a:br>
            <a:rPr lang="en-AU" sz="900" dirty="0">
              <a:latin typeface="Arial"/>
              <a:ea typeface="+mn-ea"/>
              <a:cs typeface="+mn-cs"/>
            </a:rPr>
          </a:br>
          <a:r>
            <a:rPr lang="en-AU" sz="900" dirty="0">
              <a:latin typeface="Arial"/>
              <a:ea typeface="+mn-ea"/>
              <a:cs typeface="+mn-cs"/>
            </a:rPr>
            <a:t>out rubbish</a:t>
          </a:r>
        </a:p>
      </dgm:t>
    </dgm:pt>
    <dgm:pt modelId="{5B5AF0DE-CF93-4D5A-B800-696C5A709083}" type="parTrans" cxnId="{003A131E-8975-4562-BD85-203869C7EB1E}">
      <dgm:prSet/>
      <dgm:spPr/>
      <dgm:t>
        <a:bodyPr/>
        <a:lstStyle/>
        <a:p>
          <a:endParaRPr lang="en-AU" sz="900"/>
        </a:p>
      </dgm:t>
    </dgm:pt>
    <dgm:pt modelId="{48F0712C-2F4B-4480-ADBD-9EC123973564}" type="sibTrans" cxnId="{003A131E-8975-4562-BD85-203869C7EB1E}">
      <dgm:prSet/>
      <dgm:spPr/>
      <dgm:t>
        <a:bodyPr/>
        <a:lstStyle/>
        <a:p>
          <a:endParaRPr lang="en-AU" sz="900"/>
        </a:p>
      </dgm:t>
    </dgm:pt>
    <dgm:pt modelId="{36AA82B3-4156-4604-98FA-C7B5BB33E887}">
      <dgm:prSet custT="1"/>
      <dgm:spPr>
        <a:xfrm rot="10800000">
          <a:off x="0" y="2041959"/>
          <a:ext cx="5552329" cy="2747517"/>
        </a:xfrm>
        <a:prstGeom prst="round1Rect">
          <a:avLst/>
        </a:prstGeom>
      </dgm:spPr>
      <dgm:t>
        <a:bodyPr tIns="0"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Fleetingly rewarding but creates more conflicts</a:t>
          </a:r>
        </a:p>
      </dgm:t>
    </dgm:pt>
    <dgm:pt modelId="{C52FD3A1-FFA2-4A64-A457-2BE7DB482652}" type="parTrans" cxnId="{8FC9283A-82FB-4A4F-9825-02374DADEA47}">
      <dgm:prSet/>
      <dgm:spPr/>
      <dgm:t>
        <a:bodyPr/>
        <a:lstStyle/>
        <a:p>
          <a:endParaRPr lang="en-AU" sz="900"/>
        </a:p>
      </dgm:t>
    </dgm:pt>
    <dgm:pt modelId="{1B845FAF-5F7E-4CC8-8953-2CC33BBFEB91}" type="sibTrans" cxnId="{8FC9283A-82FB-4A4F-9825-02374DADEA47}">
      <dgm:prSet/>
      <dgm:spPr/>
      <dgm:t>
        <a:bodyPr/>
        <a:lstStyle/>
        <a:p>
          <a:endParaRPr lang="en-AU" sz="900"/>
        </a:p>
      </dgm:t>
    </dgm:pt>
    <dgm:pt modelId="{91D2BE66-D823-48AD-8C21-65031C632FEB}">
      <dgm:prSet custT="1"/>
      <dgm:spPr>
        <a:xfrm rot="10800000">
          <a:off x="0" y="2041959"/>
          <a:ext cx="5552329" cy="2747517"/>
        </a:xfrm>
        <a:prstGeom prst="round1Rect">
          <a:avLst/>
        </a:prstGeom>
      </dgm:spPr>
      <dgm:t>
        <a:bodyPr tIns="0"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Only use for low stakes, temporary conflicts</a:t>
          </a:r>
        </a:p>
      </dgm:t>
    </dgm:pt>
    <dgm:pt modelId="{C9940937-D484-4E60-BAE9-C707A4FEEA4F}" type="parTrans" cxnId="{EAC45274-91BD-4735-81A8-A08B59125326}">
      <dgm:prSet/>
      <dgm:spPr/>
      <dgm:t>
        <a:bodyPr/>
        <a:lstStyle/>
        <a:p>
          <a:endParaRPr lang="en-AU" sz="900"/>
        </a:p>
      </dgm:t>
    </dgm:pt>
    <dgm:pt modelId="{D1E5F7A1-9B58-4A7D-AC1B-F81A4BFE2483}" type="sibTrans" cxnId="{EAC45274-91BD-4735-81A8-A08B59125326}">
      <dgm:prSet/>
      <dgm:spPr/>
      <dgm:t>
        <a:bodyPr/>
        <a:lstStyle/>
        <a:p>
          <a:endParaRPr lang="en-AU" sz="900"/>
        </a:p>
      </dgm:t>
    </dgm:pt>
    <dgm:pt modelId="{A2F74945-CC03-46D3-B44C-CE26CECEA502}">
      <dgm:prSet phldrT="[Text]" custT="1"/>
      <dgm:spPr>
        <a:xfrm rot="5400000">
          <a:off x="6980767" y="668436"/>
          <a:ext cx="2695452" cy="5552329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Passive-submissive: comply without input</a:t>
          </a:r>
        </a:p>
      </dgm:t>
    </dgm:pt>
    <dgm:pt modelId="{264713B7-501A-40F8-B16D-35DD38CA05AA}" type="parTrans" cxnId="{97B2E697-301D-4753-BC4A-B32F8391854E}">
      <dgm:prSet/>
      <dgm:spPr/>
      <dgm:t>
        <a:bodyPr/>
        <a:lstStyle/>
        <a:p>
          <a:endParaRPr lang="en-AU" sz="900"/>
        </a:p>
      </dgm:t>
    </dgm:pt>
    <dgm:pt modelId="{4258ED32-71A0-49F8-8AAD-4D7D4803C2E6}" type="sibTrans" cxnId="{97B2E697-301D-4753-BC4A-B32F8391854E}">
      <dgm:prSet/>
      <dgm:spPr/>
      <dgm:t>
        <a:bodyPr/>
        <a:lstStyle/>
        <a:p>
          <a:endParaRPr lang="en-AU" sz="900"/>
        </a:p>
      </dgm:t>
    </dgm:pt>
    <dgm:pt modelId="{A9C3B04D-E087-462F-8FF1-956E88F51DAC}">
      <dgm:prSet custT="1"/>
      <dgm:spPr>
        <a:xfrm rot="5400000">
          <a:off x="6980767" y="668436"/>
          <a:ext cx="2695452" cy="5552329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Generous, obey, give up, e.g. fatigue, no time</a:t>
          </a:r>
        </a:p>
      </dgm:t>
    </dgm:pt>
    <dgm:pt modelId="{2C32454C-8367-4A4B-BF18-4A9D663CBDE8}" type="parTrans" cxnId="{2C3E88DF-A10B-45CA-9B10-6B6986EE044B}">
      <dgm:prSet/>
      <dgm:spPr/>
      <dgm:t>
        <a:bodyPr/>
        <a:lstStyle/>
        <a:p>
          <a:endParaRPr lang="en-AU" sz="900"/>
        </a:p>
      </dgm:t>
    </dgm:pt>
    <dgm:pt modelId="{DF3ED4B3-144E-410E-AB67-8373EA73F441}" type="sibTrans" cxnId="{2C3E88DF-A10B-45CA-9B10-6B6986EE044B}">
      <dgm:prSet/>
      <dgm:spPr/>
      <dgm:t>
        <a:bodyPr/>
        <a:lstStyle/>
        <a:p>
          <a:endParaRPr lang="en-AU" sz="900"/>
        </a:p>
      </dgm:t>
    </dgm:pt>
    <dgm:pt modelId="{4FB8AE12-EFDE-4ABA-9568-CFF18292E85D}">
      <dgm:prSet custT="1"/>
      <dgm:spPr>
        <a:xfrm rot="5400000">
          <a:off x="6980767" y="668436"/>
          <a:ext cx="2695452" cy="5552329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Use if low stakes, you realise you are wrong, or advocating might damage relationship</a:t>
          </a:r>
        </a:p>
      </dgm:t>
    </dgm:pt>
    <dgm:pt modelId="{0A56C543-04F1-48B2-8D4E-B9A3FF086DBE}" type="parTrans" cxnId="{8496D51F-83C4-40E8-8A57-95A41971F923}">
      <dgm:prSet/>
      <dgm:spPr/>
      <dgm:t>
        <a:bodyPr/>
        <a:lstStyle/>
        <a:p>
          <a:endParaRPr lang="en-AU" sz="900"/>
        </a:p>
      </dgm:t>
    </dgm:pt>
    <dgm:pt modelId="{45A6E9E4-E09D-47C7-93EB-2351A6F25AD0}" type="sibTrans" cxnId="{8496D51F-83C4-40E8-8A57-95A41971F923}">
      <dgm:prSet/>
      <dgm:spPr/>
      <dgm:t>
        <a:bodyPr/>
        <a:lstStyle/>
        <a:p>
          <a:endParaRPr lang="en-AU" sz="900"/>
        </a:p>
      </dgm:t>
    </dgm:pt>
    <dgm:pt modelId="{1F7E93A6-8EC4-4CA7-93E5-920810F3E850}">
      <dgm:prSet phldrT="[Text]" custT="1"/>
      <dgm:spPr>
        <a:xfrm>
          <a:off x="5552329" y="75462"/>
          <a:ext cx="5552329" cy="2094771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Takes time &amp; effort</a:t>
          </a:r>
        </a:p>
      </dgm:t>
    </dgm:pt>
    <dgm:pt modelId="{08FF782B-41AC-44CC-BA41-05829CF06664}" type="parTrans" cxnId="{C24F80F4-22DB-490B-B02D-CD9DD8F4769E}">
      <dgm:prSet/>
      <dgm:spPr/>
      <dgm:t>
        <a:bodyPr/>
        <a:lstStyle/>
        <a:p>
          <a:endParaRPr lang="en-AU" sz="900"/>
        </a:p>
      </dgm:t>
    </dgm:pt>
    <dgm:pt modelId="{65CD3F94-C8E3-48C4-AE3E-CBD0FAFF53AA}" type="sibTrans" cxnId="{C24F80F4-22DB-490B-B02D-CD9DD8F4769E}">
      <dgm:prSet/>
      <dgm:spPr/>
      <dgm:t>
        <a:bodyPr/>
        <a:lstStyle/>
        <a:p>
          <a:endParaRPr lang="en-AU" sz="900"/>
        </a:p>
      </dgm:t>
    </dgm:pt>
    <dgm:pt modelId="{E5685FC2-8544-4B1C-B573-7BE51F580D33}">
      <dgm:prSet custT="1"/>
      <dgm:spPr>
        <a:xfrm>
          <a:off x="5552329" y="75462"/>
          <a:ext cx="5552329" cy="2094771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Takes 2 to Tango</a:t>
          </a:r>
        </a:p>
      </dgm:t>
    </dgm:pt>
    <dgm:pt modelId="{8C94A17B-9170-4590-83F6-74CFE37AD3FE}" type="parTrans" cxnId="{334C0F0B-73E3-46C4-9472-ACDAB4007126}">
      <dgm:prSet/>
      <dgm:spPr/>
      <dgm:t>
        <a:bodyPr/>
        <a:lstStyle/>
        <a:p>
          <a:endParaRPr lang="en-AU" sz="900"/>
        </a:p>
      </dgm:t>
    </dgm:pt>
    <dgm:pt modelId="{4D9A7BB9-D573-4528-A1E2-3DC2074C1AE2}" type="sibTrans" cxnId="{334C0F0B-73E3-46C4-9472-ACDAB4007126}">
      <dgm:prSet/>
      <dgm:spPr/>
      <dgm:t>
        <a:bodyPr/>
        <a:lstStyle/>
        <a:p>
          <a:endParaRPr lang="en-AU" sz="900"/>
        </a:p>
      </dgm:t>
    </dgm:pt>
    <dgm:pt modelId="{C0C68BC8-75DF-48A0-AC48-BEBFF982E139}" type="pres">
      <dgm:prSet presAssocID="{76BC54B1-06E4-4A75-9FAB-B9FA7E781B26}" presName="diagram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53B950C5-5188-45DD-AB21-EF75D5EFC52F}" type="pres">
      <dgm:prSet presAssocID="{76BC54B1-06E4-4A75-9FAB-B9FA7E781B26}" presName="matrix" presStyleCnt="0"/>
      <dgm:spPr/>
    </dgm:pt>
    <dgm:pt modelId="{12EC5B81-43BC-4747-8556-5DF71F8A8AE3}" type="pres">
      <dgm:prSet presAssocID="{76BC54B1-06E4-4A75-9FAB-B9FA7E781B26}" presName="tile1" presStyleLbl="node1" presStyleIdx="0" presStyleCnt="4" custScaleY="80725"/>
      <dgm:spPr/>
    </dgm:pt>
    <dgm:pt modelId="{D9607062-031C-46D8-8FA5-FAD9B0498F3F}" type="pres">
      <dgm:prSet presAssocID="{76BC54B1-06E4-4A75-9FAB-B9FA7E781B26}" presName="tile1text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0817AB89-9066-46B5-9A10-2BF4E14B6B54}" type="pres">
      <dgm:prSet presAssocID="{76BC54B1-06E4-4A75-9FAB-B9FA7E781B26}" presName="tile2" presStyleLbl="node1" presStyleIdx="1" presStyleCnt="4" custScaleY="82681" custLinFactNeighborY="760"/>
      <dgm:spPr/>
    </dgm:pt>
    <dgm:pt modelId="{743A4350-2842-4AA6-871C-873B318AFB91}" type="pres">
      <dgm:prSet presAssocID="{76BC54B1-06E4-4A75-9FAB-B9FA7E781B26}" presName="tile2text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BD34A05E-AFEA-4673-ADD4-73339805AA79}" type="pres">
      <dgm:prSet presAssocID="{76BC54B1-06E4-4A75-9FAB-B9FA7E781B26}" presName="tile3" presStyleLbl="node1" presStyleIdx="2" presStyleCnt="4" custScaleY="108445" custLinFactNeighborY="-8740"/>
      <dgm:spPr/>
    </dgm:pt>
    <dgm:pt modelId="{BB3C3530-7B15-4AE1-B5CC-9806CF8884DF}" type="pres">
      <dgm:prSet presAssocID="{76BC54B1-06E4-4A75-9FAB-B9FA7E781B26}" presName="tile3text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0D744EFD-569D-496A-B20A-8B5635D265BB}" type="pres">
      <dgm:prSet presAssocID="{76BC54B1-06E4-4A75-9FAB-B9FA7E781B26}" presName="tile4" presStyleLbl="node1" presStyleIdx="3" presStyleCnt="4" custScaleY="106390" custLinFactNeighborY="-7600"/>
      <dgm:spPr/>
    </dgm:pt>
    <dgm:pt modelId="{F551DD53-CB80-406C-9D74-5611B4815578}" type="pres">
      <dgm:prSet presAssocID="{76BC54B1-06E4-4A75-9FAB-B9FA7E781B26}" presName="tile4text" presStyleLbl="node1" presStyleIdx="3" presStyleCnt="4">
        <dgm:presLayoutVars>
          <dgm:chMax val="0"/>
          <dgm:chPref val="0"/>
          <dgm:bulletEnabled val="1"/>
        </dgm:presLayoutVars>
      </dgm:prSet>
      <dgm:spPr/>
    </dgm:pt>
    <dgm:pt modelId="{0830949A-8E28-41ED-BECA-89A6658D573B}" type="pres">
      <dgm:prSet presAssocID="{76BC54B1-06E4-4A75-9FAB-B9FA7E781B26}" presName="centerTile" presStyleLbl="fgShp" presStyleIdx="0" presStyleCnt="1" custScaleX="215765" custScaleY="63806" custLinFactNeighborX="1608" custLinFactNeighborY="-41089">
        <dgm:presLayoutVars>
          <dgm:chMax val="0"/>
          <dgm:chPref val="0"/>
        </dgm:presLayoutVars>
      </dgm:prSet>
      <dgm:spPr/>
    </dgm:pt>
  </dgm:ptLst>
  <dgm:cxnLst>
    <dgm:cxn modelId="{334C0F0B-73E3-46C4-9472-ACDAB4007126}" srcId="{92252004-2546-4695-9D30-25C21384B215}" destId="{E5685FC2-8544-4B1C-B573-7BE51F580D33}" srcOrd="1" destOrd="0" parTransId="{8C94A17B-9170-4590-83F6-74CFE37AD3FE}" sibTransId="{4D9A7BB9-D573-4528-A1E2-3DC2074C1AE2}"/>
    <dgm:cxn modelId="{BD897718-5D27-4FCB-9334-F347C0FB997A}" type="presOf" srcId="{36AA82B3-4156-4604-98FA-C7B5BB33E887}" destId="{BB3C3530-7B15-4AE1-B5CC-9806CF8884DF}" srcOrd="1" destOrd="3" presId="urn:microsoft.com/office/officeart/2005/8/layout/matrix1"/>
    <dgm:cxn modelId="{C3C9271A-BE15-4C89-A877-535FB7260BEC}" type="presOf" srcId="{92252004-2546-4695-9D30-25C21384B215}" destId="{0817AB89-9066-46B5-9A10-2BF4E14B6B54}" srcOrd="0" destOrd="0" presId="urn:microsoft.com/office/officeart/2005/8/layout/matrix1"/>
    <dgm:cxn modelId="{E5742B1A-F743-46C6-BDB8-2FE9307F0133}" type="presOf" srcId="{A9C3B04D-E087-462F-8FF1-956E88F51DAC}" destId="{0D744EFD-569D-496A-B20A-8B5635D265BB}" srcOrd="0" destOrd="2" presId="urn:microsoft.com/office/officeart/2005/8/layout/matrix1"/>
    <dgm:cxn modelId="{CF6B601B-6094-4203-89CB-E8B6A3B694D4}" srcId="{D716EDA4-33DC-441E-ABCB-E8375DBF67F3}" destId="{BC19DE35-84BB-4B63-89A3-3FC6EBCA0E90}" srcOrd="1" destOrd="0" parTransId="{07AE8829-29ED-4C99-8275-A73D8493AE57}" sibTransId="{6B866166-E443-42D2-9886-79C158041FF1}"/>
    <dgm:cxn modelId="{84CB881B-23CA-4988-B77F-AD0E68740770}" type="presOf" srcId="{B391887E-E77E-4339-8417-9D272F482254}" destId="{D9607062-031C-46D8-8FA5-FAD9B0498F3F}" srcOrd="1" destOrd="1" presId="urn:microsoft.com/office/officeart/2005/8/layout/matrix1"/>
    <dgm:cxn modelId="{003A131E-8975-4562-BD85-203869C7EB1E}" srcId="{A79756C8-7306-47A8-A7CD-2798DD8C5857}" destId="{D2EBE064-E88E-4E68-94A6-A56F8C11BACD}" srcOrd="1" destOrd="0" parTransId="{5B5AF0DE-CF93-4D5A-B800-696C5A709083}" sibTransId="{48F0712C-2F4B-4480-ADBD-9EC123973564}"/>
    <dgm:cxn modelId="{8496D51F-83C4-40E8-8A57-95A41971F923}" srcId="{EFE8B7D8-8D7C-48BC-A381-17730FC4FEE6}" destId="{4FB8AE12-EFDE-4ABA-9568-CFF18292E85D}" srcOrd="2" destOrd="0" parTransId="{0A56C543-04F1-48B2-8D4E-B9A3FF086DBE}" sibTransId="{45A6E9E4-E09D-47C7-93EB-2351A6F25AD0}"/>
    <dgm:cxn modelId="{3F9B5F21-774E-4C70-BFB7-B2563265E99F}" type="presOf" srcId="{1F7E93A6-8EC4-4CA7-93E5-920810F3E850}" destId="{743A4350-2842-4AA6-871C-873B318AFB91}" srcOrd="1" destOrd="1" presId="urn:microsoft.com/office/officeart/2005/8/layout/matrix1"/>
    <dgm:cxn modelId="{A287A72C-6D7D-475F-9CBF-9DEE87CAE3DC}" srcId="{9BF12D04-74E2-43C2-90B6-203D783A9695}" destId="{92252004-2546-4695-9D30-25C21384B215}" srcOrd="1" destOrd="0" parTransId="{6278299A-DFA3-4C3C-975B-D3001F6B015C}" sibTransId="{C9CB5D85-DB05-4438-ABD9-844938109616}"/>
    <dgm:cxn modelId="{A792F92C-8BCE-405A-8E8F-0AEC3BB429A1}" type="presOf" srcId="{D716EDA4-33DC-441E-ABCB-E8375DBF67F3}" destId="{12EC5B81-43BC-4747-8556-5DF71F8A8AE3}" srcOrd="0" destOrd="0" presId="urn:microsoft.com/office/officeart/2005/8/layout/matrix1"/>
    <dgm:cxn modelId="{9245A32D-9D2A-451B-9E0E-BF3AF3C66A37}" type="presOf" srcId="{EFE8B7D8-8D7C-48BC-A381-17730FC4FEE6}" destId="{0D744EFD-569D-496A-B20A-8B5635D265BB}" srcOrd="0" destOrd="0" presId="urn:microsoft.com/office/officeart/2005/8/layout/matrix1"/>
    <dgm:cxn modelId="{1E626334-30CE-41EC-8968-BDCC215E7619}" type="presOf" srcId="{AF96442E-AFBF-4B20-8589-0768A252E8E7}" destId="{BB3C3530-7B15-4AE1-B5CC-9806CF8884DF}" srcOrd="1" destOrd="1" presId="urn:microsoft.com/office/officeart/2005/8/layout/matrix1"/>
    <dgm:cxn modelId="{8FC9283A-82FB-4A4F-9825-02374DADEA47}" srcId="{D2EBE064-E88E-4E68-94A6-A56F8C11BACD}" destId="{36AA82B3-4156-4604-98FA-C7B5BB33E887}" srcOrd="0" destOrd="0" parTransId="{C52FD3A1-FFA2-4A64-A457-2BE7DB482652}" sibTransId="{1B845FAF-5F7E-4CC8-8953-2CC33BBFEB91}"/>
    <dgm:cxn modelId="{D51EB43A-6FE5-43DE-B67B-696BF67FBABA}" type="presOf" srcId="{A79756C8-7306-47A8-A7CD-2798DD8C5857}" destId="{BB3C3530-7B15-4AE1-B5CC-9806CF8884DF}" srcOrd="1" destOrd="0" presId="urn:microsoft.com/office/officeart/2005/8/layout/matrix1"/>
    <dgm:cxn modelId="{19AF2665-63BB-4946-BBF3-986D316F62B6}" type="presOf" srcId="{D716EDA4-33DC-441E-ABCB-E8375DBF67F3}" destId="{D9607062-031C-46D8-8FA5-FAD9B0498F3F}" srcOrd="1" destOrd="0" presId="urn:microsoft.com/office/officeart/2005/8/layout/matrix1"/>
    <dgm:cxn modelId="{2EB2F845-7EDB-4733-A1AD-B49AA39932F6}" type="presOf" srcId="{D2EBE064-E88E-4E68-94A6-A56F8C11BACD}" destId="{BD34A05E-AFEA-4673-ADD4-73339805AA79}" srcOrd="0" destOrd="2" presId="urn:microsoft.com/office/officeart/2005/8/layout/matrix1"/>
    <dgm:cxn modelId="{B3585C68-0361-42A9-ADC0-FF97185E833D}" type="presOf" srcId="{E5685FC2-8544-4B1C-B573-7BE51F580D33}" destId="{743A4350-2842-4AA6-871C-873B318AFB91}" srcOrd="1" destOrd="2" presId="urn:microsoft.com/office/officeart/2005/8/layout/matrix1"/>
    <dgm:cxn modelId="{B7D52270-AC63-4DD5-83E7-30F1681FAD82}" type="presOf" srcId="{E5685FC2-8544-4B1C-B573-7BE51F580D33}" destId="{0817AB89-9066-46B5-9A10-2BF4E14B6B54}" srcOrd="0" destOrd="2" presId="urn:microsoft.com/office/officeart/2005/8/layout/matrix1"/>
    <dgm:cxn modelId="{8D98E771-938F-4960-BD3F-E51CD7FB9E86}" type="presOf" srcId="{91D2BE66-D823-48AD-8C21-65031C632FEB}" destId="{BD34A05E-AFEA-4673-ADD4-73339805AA79}" srcOrd="0" destOrd="4" presId="urn:microsoft.com/office/officeart/2005/8/layout/matrix1"/>
    <dgm:cxn modelId="{2478D072-EDEE-4BDD-B77F-A94ED3240BB6}" type="presOf" srcId="{1F7E93A6-8EC4-4CA7-93E5-920810F3E850}" destId="{0817AB89-9066-46B5-9A10-2BF4E14B6B54}" srcOrd="0" destOrd="1" presId="urn:microsoft.com/office/officeart/2005/8/layout/matrix1"/>
    <dgm:cxn modelId="{EAC45274-91BD-4735-81A8-A08B59125326}" srcId="{A79756C8-7306-47A8-A7CD-2798DD8C5857}" destId="{91D2BE66-D823-48AD-8C21-65031C632FEB}" srcOrd="2" destOrd="0" parTransId="{C9940937-D484-4E60-BAE9-C707A4FEEA4F}" sibTransId="{D1E5F7A1-9B58-4A7D-AC1B-F81A4BFE2483}"/>
    <dgm:cxn modelId="{ADDC8B55-0A92-4012-AB1C-B4B2672BB500}" type="presOf" srcId="{EFE8B7D8-8D7C-48BC-A381-17730FC4FEE6}" destId="{F551DD53-CB80-406C-9D74-5611B4815578}" srcOrd="1" destOrd="0" presId="urn:microsoft.com/office/officeart/2005/8/layout/matrix1"/>
    <dgm:cxn modelId="{245F5776-90ED-40DE-9008-78E2FDA412AC}" type="presOf" srcId="{4FB8AE12-EFDE-4ABA-9568-CFF18292E85D}" destId="{0D744EFD-569D-496A-B20A-8B5635D265BB}" srcOrd="0" destOrd="3" presId="urn:microsoft.com/office/officeart/2005/8/layout/matrix1"/>
    <dgm:cxn modelId="{7F33AE58-54C1-4F41-980E-BF35648BF366}" srcId="{A79756C8-7306-47A8-A7CD-2798DD8C5857}" destId="{AF96442E-AFBF-4B20-8589-0768A252E8E7}" srcOrd="0" destOrd="0" parTransId="{B88B8281-0EE5-40B6-A073-C77280F959D4}" sibTransId="{21BAF19F-B32A-4A4B-B9F0-D26AE217EF42}"/>
    <dgm:cxn modelId="{58C6C47D-CAD9-46E5-9CE9-29DA8F8F5CCB}" type="presOf" srcId="{A2F74945-CC03-46D3-B44C-CE26CECEA502}" destId="{0D744EFD-569D-496A-B20A-8B5635D265BB}" srcOrd="0" destOrd="1" presId="urn:microsoft.com/office/officeart/2005/8/layout/matrix1"/>
    <dgm:cxn modelId="{4E2E0485-68AA-4971-8DAF-AD2732955F42}" type="presOf" srcId="{A9C3B04D-E087-462F-8FF1-956E88F51DAC}" destId="{F551DD53-CB80-406C-9D74-5611B4815578}" srcOrd="1" destOrd="2" presId="urn:microsoft.com/office/officeart/2005/8/layout/matrix1"/>
    <dgm:cxn modelId="{40A49489-F77F-46BB-9789-DC09A5B833C2}" type="presOf" srcId="{AF96442E-AFBF-4B20-8589-0768A252E8E7}" destId="{BD34A05E-AFEA-4673-ADD4-73339805AA79}" srcOrd="0" destOrd="1" presId="urn:microsoft.com/office/officeart/2005/8/layout/matrix1"/>
    <dgm:cxn modelId="{C9CD4893-00BE-49DB-9719-887F221FE38E}" srcId="{9BF12D04-74E2-43C2-90B6-203D783A9695}" destId="{EFE8B7D8-8D7C-48BC-A381-17730FC4FEE6}" srcOrd="3" destOrd="0" parTransId="{E5824A80-4E77-462C-A68B-3703EF237E75}" sibTransId="{2EDAEEA6-A1B7-4839-8130-46AB27BB900B}"/>
    <dgm:cxn modelId="{370CD393-A5BF-4395-92EB-0602435A3DFB}" srcId="{9BF12D04-74E2-43C2-90B6-203D783A9695}" destId="{D716EDA4-33DC-441E-ABCB-E8375DBF67F3}" srcOrd="0" destOrd="0" parTransId="{20EF1FBD-94B9-437B-8AF7-061E0AE3169A}" sibTransId="{22958A68-A02B-4E9D-B6F3-482768BC9385}"/>
    <dgm:cxn modelId="{97B2E697-301D-4753-BC4A-B32F8391854E}" srcId="{EFE8B7D8-8D7C-48BC-A381-17730FC4FEE6}" destId="{A2F74945-CC03-46D3-B44C-CE26CECEA502}" srcOrd="0" destOrd="0" parTransId="{264713B7-501A-40F8-B16D-35DD38CA05AA}" sibTransId="{4258ED32-71A0-49F8-8AAD-4D7D4803C2E6}"/>
    <dgm:cxn modelId="{EA395D9D-AA57-445E-A7EF-6B86879FA486}" type="presOf" srcId="{92252004-2546-4695-9D30-25C21384B215}" destId="{743A4350-2842-4AA6-871C-873B318AFB91}" srcOrd="1" destOrd="0" presId="urn:microsoft.com/office/officeart/2005/8/layout/matrix1"/>
    <dgm:cxn modelId="{721036A4-CAC3-4BB2-8C12-2FBE010CD345}" type="presOf" srcId="{9BF12D04-74E2-43C2-90B6-203D783A9695}" destId="{0830949A-8E28-41ED-BECA-89A6658D573B}" srcOrd="0" destOrd="0" presId="urn:microsoft.com/office/officeart/2005/8/layout/matrix1"/>
    <dgm:cxn modelId="{78C6F5A4-93BD-4B5A-960E-861BC343037F}" srcId="{76BC54B1-06E4-4A75-9FAB-B9FA7E781B26}" destId="{9BF12D04-74E2-43C2-90B6-203D783A9695}" srcOrd="0" destOrd="0" parTransId="{08B2193A-F4EE-4E8E-9264-77908CA2A3DB}" sibTransId="{93794902-FBA7-4B06-A1DA-CAE8168D0A57}"/>
    <dgm:cxn modelId="{CFA42DB1-7DCA-4911-95DB-E49463ED91A0}" srcId="{9BF12D04-74E2-43C2-90B6-203D783A9695}" destId="{A79756C8-7306-47A8-A7CD-2798DD8C5857}" srcOrd="2" destOrd="0" parTransId="{3A869F03-382D-46CB-84FE-8A8CF5FA9111}" sibTransId="{316A8055-5DC4-4E0A-94AD-4245E9EBFE37}"/>
    <dgm:cxn modelId="{F1AE12B6-AC0B-4C09-80E3-F2F2260DC4CE}" srcId="{D716EDA4-33DC-441E-ABCB-E8375DBF67F3}" destId="{B391887E-E77E-4339-8417-9D272F482254}" srcOrd="0" destOrd="0" parTransId="{B3904645-FA2C-43A2-9F54-A0A15357D36B}" sibTransId="{F429FEB5-CD8F-42AE-A979-63CD87162C7A}"/>
    <dgm:cxn modelId="{7D0EDAB8-C3AF-4E9A-B88C-F807792A099D}" type="presOf" srcId="{BC19DE35-84BB-4B63-89A3-3FC6EBCA0E90}" destId="{12EC5B81-43BC-4747-8556-5DF71F8A8AE3}" srcOrd="0" destOrd="2" presId="urn:microsoft.com/office/officeart/2005/8/layout/matrix1"/>
    <dgm:cxn modelId="{2DB0E7B8-C5D3-48A3-B203-0D1A0CF6E63E}" type="presOf" srcId="{D2EBE064-E88E-4E68-94A6-A56F8C11BACD}" destId="{BB3C3530-7B15-4AE1-B5CC-9806CF8884DF}" srcOrd="1" destOrd="2" presId="urn:microsoft.com/office/officeart/2005/8/layout/matrix1"/>
    <dgm:cxn modelId="{DBE94ABE-CEF9-46DB-94BD-7A6209B6A20D}" type="presOf" srcId="{91D2BE66-D823-48AD-8C21-65031C632FEB}" destId="{BB3C3530-7B15-4AE1-B5CC-9806CF8884DF}" srcOrd="1" destOrd="4" presId="urn:microsoft.com/office/officeart/2005/8/layout/matrix1"/>
    <dgm:cxn modelId="{AB7253BE-E0D0-4502-A0B3-CBF3EE2FE789}" type="presOf" srcId="{36AA82B3-4156-4604-98FA-C7B5BB33E887}" destId="{BD34A05E-AFEA-4673-ADD4-73339805AA79}" srcOrd="0" destOrd="3" presId="urn:microsoft.com/office/officeart/2005/8/layout/matrix1"/>
    <dgm:cxn modelId="{690F22CB-E302-4710-A658-516EEE458FD1}" type="presOf" srcId="{76BC54B1-06E4-4A75-9FAB-B9FA7E781B26}" destId="{C0C68BC8-75DF-48A0-AC48-BEBFF982E139}" srcOrd="0" destOrd="0" presId="urn:microsoft.com/office/officeart/2005/8/layout/matrix1"/>
    <dgm:cxn modelId="{12CA57CD-FD8E-498E-8220-627F8599D085}" type="presOf" srcId="{BC19DE35-84BB-4B63-89A3-3FC6EBCA0E90}" destId="{D9607062-031C-46D8-8FA5-FAD9B0498F3F}" srcOrd="1" destOrd="2" presId="urn:microsoft.com/office/officeart/2005/8/layout/matrix1"/>
    <dgm:cxn modelId="{1C40A4D2-FBAA-400D-8CAB-F0E3A8D3B297}" type="presOf" srcId="{A2F74945-CC03-46D3-B44C-CE26CECEA502}" destId="{F551DD53-CB80-406C-9D74-5611B4815578}" srcOrd="1" destOrd="1" presId="urn:microsoft.com/office/officeart/2005/8/layout/matrix1"/>
    <dgm:cxn modelId="{CD68CDD2-DFB6-4316-AE51-4579FEECF46D}" type="presOf" srcId="{A79756C8-7306-47A8-A7CD-2798DD8C5857}" destId="{BD34A05E-AFEA-4673-ADD4-73339805AA79}" srcOrd="0" destOrd="0" presId="urn:microsoft.com/office/officeart/2005/8/layout/matrix1"/>
    <dgm:cxn modelId="{6B8E42D9-F5EF-4D31-9A12-74AA60665649}" type="presOf" srcId="{B391887E-E77E-4339-8417-9D272F482254}" destId="{12EC5B81-43BC-4747-8556-5DF71F8A8AE3}" srcOrd="0" destOrd="1" presId="urn:microsoft.com/office/officeart/2005/8/layout/matrix1"/>
    <dgm:cxn modelId="{2C3E88DF-A10B-45CA-9B10-6B6986EE044B}" srcId="{EFE8B7D8-8D7C-48BC-A381-17730FC4FEE6}" destId="{A9C3B04D-E087-462F-8FF1-956E88F51DAC}" srcOrd="1" destOrd="0" parTransId="{2C32454C-8367-4A4B-BF18-4A9D663CBDE8}" sibTransId="{DF3ED4B3-144E-410E-AB67-8373EA73F441}"/>
    <dgm:cxn modelId="{AAB83BEC-2339-4569-A498-457698171C88}" type="presOf" srcId="{4FB8AE12-EFDE-4ABA-9568-CFF18292E85D}" destId="{F551DD53-CB80-406C-9D74-5611B4815578}" srcOrd="1" destOrd="3" presId="urn:microsoft.com/office/officeart/2005/8/layout/matrix1"/>
    <dgm:cxn modelId="{C24F80F4-22DB-490B-B02D-CD9DD8F4769E}" srcId="{92252004-2546-4695-9D30-25C21384B215}" destId="{1F7E93A6-8EC4-4CA7-93E5-920810F3E850}" srcOrd="0" destOrd="0" parTransId="{08FF782B-41AC-44CC-BA41-05829CF06664}" sibTransId="{65CD3F94-C8E3-48C4-AE3E-CBD0FAFF53AA}"/>
    <dgm:cxn modelId="{10118DBC-CEBA-4AB5-BD9C-225E89506907}" type="presParOf" srcId="{C0C68BC8-75DF-48A0-AC48-BEBFF982E139}" destId="{53B950C5-5188-45DD-AB21-EF75D5EFC52F}" srcOrd="0" destOrd="0" presId="urn:microsoft.com/office/officeart/2005/8/layout/matrix1"/>
    <dgm:cxn modelId="{3BEABD33-B07D-403B-9AB6-43D037418B96}" type="presParOf" srcId="{53B950C5-5188-45DD-AB21-EF75D5EFC52F}" destId="{12EC5B81-43BC-4747-8556-5DF71F8A8AE3}" srcOrd="0" destOrd="0" presId="urn:microsoft.com/office/officeart/2005/8/layout/matrix1"/>
    <dgm:cxn modelId="{338E5247-02CE-49E8-B24D-D76B9D15A7D6}" type="presParOf" srcId="{53B950C5-5188-45DD-AB21-EF75D5EFC52F}" destId="{D9607062-031C-46D8-8FA5-FAD9B0498F3F}" srcOrd="1" destOrd="0" presId="urn:microsoft.com/office/officeart/2005/8/layout/matrix1"/>
    <dgm:cxn modelId="{85D43877-E5B5-4498-B8F1-026A68E565BA}" type="presParOf" srcId="{53B950C5-5188-45DD-AB21-EF75D5EFC52F}" destId="{0817AB89-9066-46B5-9A10-2BF4E14B6B54}" srcOrd="2" destOrd="0" presId="urn:microsoft.com/office/officeart/2005/8/layout/matrix1"/>
    <dgm:cxn modelId="{46CEF067-3EA3-4A86-BA76-144826767C29}" type="presParOf" srcId="{53B950C5-5188-45DD-AB21-EF75D5EFC52F}" destId="{743A4350-2842-4AA6-871C-873B318AFB91}" srcOrd="3" destOrd="0" presId="urn:microsoft.com/office/officeart/2005/8/layout/matrix1"/>
    <dgm:cxn modelId="{D0708BAC-E405-4D5C-9E48-3F31C00AABDE}" type="presParOf" srcId="{53B950C5-5188-45DD-AB21-EF75D5EFC52F}" destId="{BD34A05E-AFEA-4673-ADD4-73339805AA79}" srcOrd="4" destOrd="0" presId="urn:microsoft.com/office/officeart/2005/8/layout/matrix1"/>
    <dgm:cxn modelId="{ACB80B7E-F29D-4420-845D-C71C24D254E7}" type="presParOf" srcId="{53B950C5-5188-45DD-AB21-EF75D5EFC52F}" destId="{BB3C3530-7B15-4AE1-B5CC-9806CF8884DF}" srcOrd="5" destOrd="0" presId="urn:microsoft.com/office/officeart/2005/8/layout/matrix1"/>
    <dgm:cxn modelId="{B668664D-CED0-4826-B29B-AD0A70773490}" type="presParOf" srcId="{53B950C5-5188-45DD-AB21-EF75D5EFC52F}" destId="{0D744EFD-569D-496A-B20A-8B5635D265BB}" srcOrd="6" destOrd="0" presId="urn:microsoft.com/office/officeart/2005/8/layout/matrix1"/>
    <dgm:cxn modelId="{06E94F3E-AAEA-4BF5-9667-515CDAF225F0}" type="presParOf" srcId="{53B950C5-5188-45DD-AB21-EF75D5EFC52F}" destId="{F551DD53-CB80-406C-9D74-5611B4815578}" srcOrd="7" destOrd="0" presId="urn:microsoft.com/office/officeart/2005/8/layout/matrix1"/>
    <dgm:cxn modelId="{BAB4EE59-FB92-4F82-81C0-65F28306831D}" type="presParOf" srcId="{C0C68BC8-75DF-48A0-AC48-BEBFF982E139}" destId="{0830949A-8E28-41ED-BECA-89A6658D573B}" srcOrd="1" destOrd="0" presId="urn:microsoft.com/office/officeart/2005/8/layout/matrix1"/>
  </dgm:cxnLst>
  <dgm:bg/>
  <dgm:whole/>
  <dgm:extLst>
    <a:ext uri="http://schemas.microsoft.com/office/drawing/2008/diagram">
      <dsp:dataModelExt xmlns:dsp="http://schemas.microsoft.com/office/drawing/2008/diagram" relId="rId4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EF6AD967-3BCC-45A4-BAFD-33ACC6AEFC40}" type="doc">
      <dgm:prSet loTypeId="urn:microsoft.com/office/officeart/2005/8/layout/process2" loCatId="process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endParaRPr lang="en-US"/>
        </a:p>
      </dgm:t>
    </dgm:pt>
    <dgm:pt modelId="{FCC437D1-099F-4472-A5F1-79DE1C06814C}">
      <dgm:prSet phldrT="[Text]" custT="1"/>
      <dgm:spPr>
        <a:xfrm>
          <a:off x="0" y="4808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Listen &amp; Understand </a:t>
          </a:r>
          <a:r>
            <a:rPr lang="en-AU" sz="900" baseline="-25000" dirty="0">
              <a:latin typeface="Arial"/>
              <a:ea typeface="+mn-ea"/>
              <a:cs typeface="+mn-cs"/>
            </a:rPr>
            <a:t>their needs</a:t>
          </a:r>
          <a:endParaRPr lang="en-US" sz="900" dirty="0">
            <a:latin typeface="Arial"/>
            <a:ea typeface="+mn-ea"/>
            <a:cs typeface="+mn-cs"/>
          </a:endParaRPr>
        </a:p>
      </dgm:t>
    </dgm:pt>
    <dgm:pt modelId="{792C765F-30AD-439B-B6E7-25596E8EBF60}" type="parTrans" cxnId="{9312DE9E-4619-46FB-97B6-A6FFCFABBFA1}">
      <dgm:prSet/>
      <dgm:spPr/>
      <dgm:t>
        <a:bodyPr/>
        <a:lstStyle/>
        <a:p>
          <a:endParaRPr lang="en-US" sz="900"/>
        </a:p>
      </dgm:t>
    </dgm:pt>
    <dgm:pt modelId="{73CEF97F-B881-4924-8632-FDD45DD208D1}" type="sibTrans" cxnId="{9312DE9E-4619-46FB-97B6-A6FFCFABBFA1}">
      <dgm:prSet custT="1"/>
      <dgm:spPr>
        <a:xfrm rot="5400000">
          <a:off x="1439569" y="659191"/>
          <a:ext cx="318898" cy="287289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>
            <a:buNone/>
          </a:pPr>
          <a:endParaRPr lang="en-US" sz="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158224B9-1588-4DBC-8288-CFC7AFA5DC29}">
      <dgm:prSet custT="1"/>
      <dgm:spPr>
        <a:xfrm>
          <a:off x="0" y="962441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Empathise</a:t>
          </a:r>
          <a:endParaRPr lang="en-AU" sz="900" baseline="-25000" dirty="0">
            <a:latin typeface="Arial"/>
            <a:ea typeface="+mn-ea"/>
            <a:cs typeface="+mn-cs"/>
          </a:endParaRPr>
        </a:p>
      </dgm:t>
    </dgm:pt>
    <dgm:pt modelId="{404EFE55-02A5-4B59-B4AC-65A94000F588}" type="parTrans" cxnId="{05C70094-0D6D-459E-AF73-185E2DAF72FE}">
      <dgm:prSet/>
      <dgm:spPr/>
      <dgm:t>
        <a:bodyPr/>
        <a:lstStyle/>
        <a:p>
          <a:endParaRPr lang="en-US" sz="900"/>
        </a:p>
      </dgm:t>
    </dgm:pt>
    <dgm:pt modelId="{47E1E15E-FB76-4308-9A47-9FC67054428F}" type="sibTrans" cxnId="{05C70094-0D6D-459E-AF73-185E2DAF72FE}">
      <dgm:prSet custT="1"/>
      <dgm:spPr>
        <a:xfrm rot="5400000">
          <a:off x="1454063" y="1616824"/>
          <a:ext cx="289909" cy="287289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>
            <a:buNone/>
          </a:pPr>
          <a:endParaRPr lang="en-US" sz="1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1995399C-BE44-47F3-8EDF-81984218225F}">
      <dgm:prSet custT="1"/>
      <dgm:spPr>
        <a:xfrm>
          <a:off x="0" y="2877708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Offer solution</a:t>
          </a:r>
          <a:endParaRPr lang="en-AU" sz="900" baseline="-25000" dirty="0">
            <a:latin typeface="Arial"/>
            <a:ea typeface="+mn-ea"/>
            <a:cs typeface="+mn-cs"/>
          </a:endParaRPr>
        </a:p>
      </dgm:t>
    </dgm:pt>
    <dgm:pt modelId="{0DA6DFDE-18F9-42FA-8A57-07A79B8806A4}" type="parTrans" cxnId="{C16614AF-A26E-444A-A390-9CE7EE3AC088}">
      <dgm:prSet/>
      <dgm:spPr/>
      <dgm:t>
        <a:bodyPr/>
        <a:lstStyle/>
        <a:p>
          <a:endParaRPr lang="en-US" sz="900"/>
        </a:p>
      </dgm:t>
    </dgm:pt>
    <dgm:pt modelId="{DED79D7E-4F31-43B5-B24E-A11352AA3D87}" type="sibTrans" cxnId="{C16614AF-A26E-444A-A390-9CE7EE3AC088}">
      <dgm:prSet custT="1"/>
      <dgm:spPr>
        <a:xfrm rot="5400000">
          <a:off x="1454063" y="3532090"/>
          <a:ext cx="289909" cy="287289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>
            <a:buNone/>
          </a:pPr>
          <a:endParaRPr lang="en-US" sz="1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1B7D3FA6-C313-44E2-AB8B-8DBCD97C8FFE}">
      <dgm:prSet custT="1"/>
      <dgm:spPr>
        <a:xfrm>
          <a:off x="0" y="3835341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>
              <a:latin typeface="Arial"/>
              <a:ea typeface="+mn-ea"/>
              <a:cs typeface="+mn-cs"/>
            </a:rPr>
            <a:t>Resolution</a:t>
          </a:r>
          <a:endParaRPr lang="en-AU" sz="900" dirty="0">
            <a:latin typeface="Arial"/>
            <a:ea typeface="+mn-ea"/>
            <a:cs typeface="+mn-cs"/>
          </a:endParaRPr>
        </a:p>
      </dgm:t>
    </dgm:pt>
    <dgm:pt modelId="{E570E5D6-5AD7-46CA-8F93-8ED42A7CF3AF}" type="parTrans" cxnId="{6C98D7AE-AAD8-4810-9AAE-C9FA1A4177E5}">
      <dgm:prSet/>
      <dgm:spPr/>
      <dgm:t>
        <a:bodyPr/>
        <a:lstStyle/>
        <a:p>
          <a:endParaRPr lang="en-US" sz="900"/>
        </a:p>
      </dgm:t>
    </dgm:pt>
    <dgm:pt modelId="{9F4976A1-CB4C-4972-B44D-9929F3FB0D00}" type="sibTrans" cxnId="{6C98D7AE-AAD8-4810-9AAE-C9FA1A4177E5}">
      <dgm:prSet custT="1"/>
      <dgm:spPr>
        <a:xfrm rot="5400000">
          <a:off x="1454063" y="4489723"/>
          <a:ext cx="289909" cy="287289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>
            <a:buNone/>
          </a:pPr>
          <a:endParaRPr lang="en-US" sz="1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216F1F95-6731-40A9-8873-8FD61AB81DD6}">
      <dgm:prSet custT="1"/>
      <dgm:spPr>
        <a:xfrm>
          <a:off x="0" y="4792974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Reconcile</a:t>
          </a:r>
        </a:p>
      </dgm:t>
    </dgm:pt>
    <dgm:pt modelId="{87E80B8C-4DD5-4856-A1AC-3346D8650EE9}" type="parTrans" cxnId="{AC58CF07-4B18-4395-B365-6C61DCA9637C}">
      <dgm:prSet/>
      <dgm:spPr/>
      <dgm:t>
        <a:bodyPr/>
        <a:lstStyle/>
        <a:p>
          <a:endParaRPr lang="en-US" sz="900"/>
        </a:p>
      </dgm:t>
    </dgm:pt>
    <dgm:pt modelId="{4A95BF6B-57D1-462B-85C1-A9D50152736C}" type="sibTrans" cxnId="{AC58CF07-4B18-4395-B365-6C61DCA9637C}">
      <dgm:prSet/>
      <dgm:spPr/>
      <dgm:t>
        <a:bodyPr/>
        <a:lstStyle/>
        <a:p>
          <a:endParaRPr lang="en-US" sz="900"/>
        </a:p>
      </dgm:t>
    </dgm:pt>
    <dgm:pt modelId="{17FF1303-0C61-4C55-949F-761B0CBE353A}">
      <dgm:prSet custT="1"/>
      <dgm:spPr>
        <a:xfrm>
          <a:off x="0" y="1920074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>
              <a:latin typeface="Arial"/>
              <a:ea typeface="+mn-ea"/>
              <a:cs typeface="+mn-cs"/>
            </a:rPr>
            <a:t>[</a:t>
          </a:r>
          <a:r>
            <a:rPr lang="en-AU" sz="900" dirty="0">
              <a:latin typeface="Arial"/>
              <a:ea typeface="+mn-ea"/>
              <a:cs typeface="+mn-cs"/>
            </a:rPr>
            <a:t>Apologise]</a:t>
          </a:r>
          <a:endParaRPr lang="en-AU" sz="900" baseline="-25000" dirty="0">
            <a:latin typeface="Arial"/>
            <a:ea typeface="+mn-ea"/>
            <a:cs typeface="+mn-cs"/>
          </a:endParaRPr>
        </a:p>
      </dgm:t>
    </dgm:pt>
    <dgm:pt modelId="{484127A0-F667-4877-B953-1713E55A4F4A}" type="parTrans" cxnId="{21DDEA56-9F9A-4AE0-B019-C9FA502732D7}">
      <dgm:prSet/>
      <dgm:spPr/>
      <dgm:t>
        <a:bodyPr/>
        <a:lstStyle/>
        <a:p>
          <a:endParaRPr lang="en-US" sz="900"/>
        </a:p>
      </dgm:t>
    </dgm:pt>
    <dgm:pt modelId="{21A25839-D9A2-4113-8128-8E063770DFEA}" type="sibTrans" cxnId="{21DDEA56-9F9A-4AE0-B019-C9FA502732D7}">
      <dgm:prSet custT="1"/>
      <dgm:spPr>
        <a:xfrm rot="5400000">
          <a:off x="1479314" y="2574457"/>
          <a:ext cx="239408" cy="287289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>
            <a:buNone/>
          </a:pPr>
          <a:endParaRPr lang="en-US" sz="1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DBAD8D7D-1810-4B90-A974-1F4B674E364C}" type="pres">
      <dgm:prSet presAssocID="{EF6AD967-3BCC-45A4-BAFD-33ACC6AEFC40}" presName="linearFlow" presStyleCnt="0">
        <dgm:presLayoutVars>
          <dgm:resizeHandles val="exact"/>
        </dgm:presLayoutVars>
      </dgm:prSet>
      <dgm:spPr/>
    </dgm:pt>
    <dgm:pt modelId="{BFAD5834-A34F-41EC-BA1C-7767FCD31A69}" type="pres">
      <dgm:prSet presAssocID="{FCC437D1-099F-4472-A5F1-79DE1C06814C}" presName="node" presStyleLbl="node1" presStyleIdx="0" presStyleCnt="6" custScaleX="201688">
        <dgm:presLayoutVars>
          <dgm:bulletEnabled val="1"/>
        </dgm:presLayoutVars>
      </dgm:prSet>
      <dgm:spPr/>
    </dgm:pt>
    <dgm:pt modelId="{26EAF42B-E012-4093-944A-55C1CBE4A67D}" type="pres">
      <dgm:prSet presAssocID="{73CEF97F-B881-4924-8632-FDD45DD208D1}" presName="sibTrans" presStyleLbl="sibTrans2D1" presStyleIdx="0" presStyleCnt="5" custScaleX="133203"/>
      <dgm:spPr/>
    </dgm:pt>
    <dgm:pt modelId="{D3CEAE1D-DEF9-47CE-82AF-1F83C90A0A89}" type="pres">
      <dgm:prSet presAssocID="{73CEF97F-B881-4924-8632-FDD45DD208D1}" presName="connectorText" presStyleLbl="sibTrans2D1" presStyleIdx="0" presStyleCnt="5"/>
      <dgm:spPr/>
    </dgm:pt>
    <dgm:pt modelId="{D5291A55-ECF1-4074-BD57-2CC2FA90D1E0}" type="pres">
      <dgm:prSet presAssocID="{158224B9-1588-4DBC-8288-CFC7AFA5DC29}" presName="node" presStyleLbl="node1" presStyleIdx="1" presStyleCnt="6" custScaleX="201688">
        <dgm:presLayoutVars>
          <dgm:bulletEnabled val="1"/>
        </dgm:presLayoutVars>
      </dgm:prSet>
      <dgm:spPr/>
    </dgm:pt>
    <dgm:pt modelId="{9A6B25BD-01AF-4B28-80C4-3EFB30213FF3}" type="pres">
      <dgm:prSet presAssocID="{47E1E15E-FB76-4308-9A47-9FC67054428F}" presName="sibTrans" presStyleLbl="sibTrans2D1" presStyleIdx="1" presStyleCnt="5" custScaleX="121094" custLinFactNeighborX="0"/>
      <dgm:spPr/>
    </dgm:pt>
    <dgm:pt modelId="{F10C1F12-B667-4B3C-9D2C-781C57EDAAE7}" type="pres">
      <dgm:prSet presAssocID="{47E1E15E-FB76-4308-9A47-9FC67054428F}" presName="connectorText" presStyleLbl="sibTrans2D1" presStyleIdx="1" presStyleCnt="5"/>
      <dgm:spPr/>
    </dgm:pt>
    <dgm:pt modelId="{8FA6D05A-0244-400D-BB7F-9981EBACB5B5}" type="pres">
      <dgm:prSet presAssocID="{17FF1303-0C61-4C55-949F-761B0CBE353A}" presName="node" presStyleLbl="node1" presStyleIdx="2" presStyleCnt="6" custScaleX="201688">
        <dgm:presLayoutVars>
          <dgm:bulletEnabled val="1"/>
        </dgm:presLayoutVars>
      </dgm:prSet>
      <dgm:spPr/>
    </dgm:pt>
    <dgm:pt modelId="{55B8AF2A-D341-464F-B817-986BF1FF4CDC}" type="pres">
      <dgm:prSet presAssocID="{21A25839-D9A2-4113-8128-8E063770DFEA}" presName="sibTrans" presStyleLbl="sibTrans2D1" presStyleIdx="2" presStyleCnt="5"/>
      <dgm:spPr/>
    </dgm:pt>
    <dgm:pt modelId="{D7708F20-9054-4534-BB60-0B8E748EA743}" type="pres">
      <dgm:prSet presAssocID="{21A25839-D9A2-4113-8128-8E063770DFEA}" presName="connectorText" presStyleLbl="sibTrans2D1" presStyleIdx="2" presStyleCnt="5"/>
      <dgm:spPr/>
    </dgm:pt>
    <dgm:pt modelId="{DF0CEF7E-CF3E-4CE1-9B39-551781CB4AF0}" type="pres">
      <dgm:prSet presAssocID="{1995399C-BE44-47F3-8EDF-81984218225F}" presName="node" presStyleLbl="node1" presStyleIdx="3" presStyleCnt="6" custScaleX="201688">
        <dgm:presLayoutVars>
          <dgm:bulletEnabled val="1"/>
        </dgm:presLayoutVars>
      </dgm:prSet>
      <dgm:spPr/>
    </dgm:pt>
    <dgm:pt modelId="{8898DF6E-02DE-4CAE-9A0D-05B3A99C1DA2}" type="pres">
      <dgm:prSet presAssocID="{DED79D7E-4F31-43B5-B24E-A11352AA3D87}" presName="sibTrans" presStyleLbl="sibTrans2D1" presStyleIdx="3" presStyleCnt="5" custScaleX="121094"/>
      <dgm:spPr/>
    </dgm:pt>
    <dgm:pt modelId="{551C39FF-E9A4-4005-9B6E-4A1DFF2FEF54}" type="pres">
      <dgm:prSet presAssocID="{DED79D7E-4F31-43B5-B24E-A11352AA3D87}" presName="connectorText" presStyleLbl="sibTrans2D1" presStyleIdx="3" presStyleCnt="5"/>
      <dgm:spPr/>
    </dgm:pt>
    <dgm:pt modelId="{80A98637-AED8-4210-BBAC-5708072C0D3A}" type="pres">
      <dgm:prSet presAssocID="{1B7D3FA6-C313-44E2-AB8B-8DBCD97C8FFE}" presName="node" presStyleLbl="node1" presStyleIdx="4" presStyleCnt="6" custScaleX="201688">
        <dgm:presLayoutVars>
          <dgm:bulletEnabled val="1"/>
        </dgm:presLayoutVars>
      </dgm:prSet>
      <dgm:spPr/>
    </dgm:pt>
    <dgm:pt modelId="{B3D9FA15-EB38-4380-835A-99C454FB331A}" type="pres">
      <dgm:prSet presAssocID="{9F4976A1-CB4C-4972-B44D-9929F3FB0D00}" presName="sibTrans" presStyleLbl="sibTrans2D1" presStyleIdx="4" presStyleCnt="5" custScaleX="121094"/>
      <dgm:spPr/>
    </dgm:pt>
    <dgm:pt modelId="{5C8475CE-3E84-43A8-93C1-BE6F38AFD666}" type="pres">
      <dgm:prSet presAssocID="{9F4976A1-CB4C-4972-B44D-9929F3FB0D00}" presName="connectorText" presStyleLbl="sibTrans2D1" presStyleIdx="4" presStyleCnt="5"/>
      <dgm:spPr/>
    </dgm:pt>
    <dgm:pt modelId="{C7111067-B611-446C-ACFE-96DA3CCF3660}" type="pres">
      <dgm:prSet presAssocID="{216F1F95-6731-40A9-8873-8FD61AB81DD6}" presName="node" presStyleLbl="node1" presStyleIdx="5" presStyleCnt="6" custScaleX="201688">
        <dgm:presLayoutVars>
          <dgm:bulletEnabled val="1"/>
        </dgm:presLayoutVars>
      </dgm:prSet>
      <dgm:spPr/>
    </dgm:pt>
  </dgm:ptLst>
  <dgm:cxnLst>
    <dgm:cxn modelId="{4E055404-1577-4F77-B573-C3C53169352D}" type="presOf" srcId="{158224B9-1588-4DBC-8288-CFC7AFA5DC29}" destId="{D5291A55-ECF1-4074-BD57-2CC2FA90D1E0}" srcOrd="0" destOrd="0" presId="urn:microsoft.com/office/officeart/2005/8/layout/process2"/>
    <dgm:cxn modelId="{CF9FAC07-13D7-4882-9D70-D58AFFCAD8F2}" type="presOf" srcId="{DED79D7E-4F31-43B5-B24E-A11352AA3D87}" destId="{8898DF6E-02DE-4CAE-9A0D-05B3A99C1DA2}" srcOrd="0" destOrd="0" presId="urn:microsoft.com/office/officeart/2005/8/layout/process2"/>
    <dgm:cxn modelId="{AC58CF07-4B18-4395-B365-6C61DCA9637C}" srcId="{EF6AD967-3BCC-45A4-BAFD-33ACC6AEFC40}" destId="{216F1F95-6731-40A9-8873-8FD61AB81DD6}" srcOrd="5" destOrd="0" parTransId="{87E80B8C-4DD5-4856-A1AC-3346D8650EE9}" sibTransId="{4A95BF6B-57D1-462B-85C1-A9D50152736C}"/>
    <dgm:cxn modelId="{9EAB9E09-46DB-4F4D-960D-A6CE6910513A}" type="presOf" srcId="{9F4976A1-CB4C-4972-B44D-9929F3FB0D00}" destId="{B3D9FA15-EB38-4380-835A-99C454FB331A}" srcOrd="0" destOrd="0" presId="urn:microsoft.com/office/officeart/2005/8/layout/process2"/>
    <dgm:cxn modelId="{F46E1C27-BA0E-48A6-862E-0949573B8703}" type="presOf" srcId="{73CEF97F-B881-4924-8632-FDD45DD208D1}" destId="{D3CEAE1D-DEF9-47CE-82AF-1F83C90A0A89}" srcOrd="1" destOrd="0" presId="urn:microsoft.com/office/officeart/2005/8/layout/process2"/>
    <dgm:cxn modelId="{AACBEB2B-BEE7-4A43-A2B5-FE29DC128969}" type="presOf" srcId="{FCC437D1-099F-4472-A5F1-79DE1C06814C}" destId="{BFAD5834-A34F-41EC-BA1C-7767FCD31A69}" srcOrd="0" destOrd="0" presId="urn:microsoft.com/office/officeart/2005/8/layout/process2"/>
    <dgm:cxn modelId="{7750C831-06B6-47EE-8338-7C2E9D4EEF75}" type="presOf" srcId="{1B7D3FA6-C313-44E2-AB8B-8DBCD97C8FFE}" destId="{80A98637-AED8-4210-BBAC-5708072C0D3A}" srcOrd="0" destOrd="0" presId="urn:microsoft.com/office/officeart/2005/8/layout/process2"/>
    <dgm:cxn modelId="{D3958332-38B6-4441-9947-C7D8AD3942CA}" type="presOf" srcId="{1995399C-BE44-47F3-8EDF-81984218225F}" destId="{DF0CEF7E-CF3E-4CE1-9B39-551781CB4AF0}" srcOrd="0" destOrd="0" presId="urn:microsoft.com/office/officeart/2005/8/layout/process2"/>
    <dgm:cxn modelId="{FAE51544-C2A9-4695-A165-BA16B7301E28}" type="presOf" srcId="{47E1E15E-FB76-4308-9A47-9FC67054428F}" destId="{F10C1F12-B667-4B3C-9D2C-781C57EDAAE7}" srcOrd="1" destOrd="0" presId="urn:microsoft.com/office/officeart/2005/8/layout/process2"/>
    <dgm:cxn modelId="{C9497C6B-D4A1-42AB-A873-7539328B936F}" type="presOf" srcId="{21A25839-D9A2-4113-8128-8E063770DFEA}" destId="{55B8AF2A-D341-464F-B817-986BF1FF4CDC}" srcOrd="0" destOrd="0" presId="urn:microsoft.com/office/officeart/2005/8/layout/process2"/>
    <dgm:cxn modelId="{3E11334E-1BFB-4926-B03A-2DC2118F1759}" type="presOf" srcId="{21A25839-D9A2-4113-8128-8E063770DFEA}" destId="{D7708F20-9054-4534-BB60-0B8E748EA743}" srcOrd="1" destOrd="0" presId="urn:microsoft.com/office/officeart/2005/8/layout/process2"/>
    <dgm:cxn modelId="{21DDEA56-9F9A-4AE0-B019-C9FA502732D7}" srcId="{EF6AD967-3BCC-45A4-BAFD-33ACC6AEFC40}" destId="{17FF1303-0C61-4C55-949F-761B0CBE353A}" srcOrd="2" destOrd="0" parTransId="{484127A0-F667-4877-B953-1713E55A4F4A}" sibTransId="{21A25839-D9A2-4113-8128-8E063770DFEA}"/>
    <dgm:cxn modelId="{05C70094-0D6D-459E-AF73-185E2DAF72FE}" srcId="{EF6AD967-3BCC-45A4-BAFD-33ACC6AEFC40}" destId="{158224B9-1588-4DBC-8288-CFC7AFA5DC29}" srcOrd="1" destOrd="0" parTransId="{404EFE55-02A5-4B59-B4AC-65A94000F588}" sibTransId="{47E1E15E-FB76-4308-9A47-9FC67054428F}"/>
    <dgm:cxn modelId="{9FAE1899-F292-4CE5-9B2F-93935F81D583}" type="presOf" srcId="{EF6AD967-3BCC-45A4-BAFD-33ACC6AEFC40}" destId="{DBAD8D7D-1810-4B90-A974-1F4B674E364C}" srcOrd="0" destOrd="0" presId="urn:microsoft.com/office/officeart/2005/8/layout/process2"/>
    <dgm:cxn modelId="{98E4409D-71F2-4565-9671-8644F2B6D2A1}" type="presOf" srcId="{216F1F95-6731-40A9-8873-8FD61AB81DD6}" destId="{C7111067-B611-446C-ACFE-96DA3CCF3660}" srcOrd="0" destOrd="0" presId="urn:microsoft.com/office/officeart/2005/8/layout/process2"/>
    <dgm:cxn modelId="{9312DE9E-4619-46FB-97B6-A6FFCFABBFA1}" srcId="{EF6AD967-3BCC-45A4-BAFD-33ACC6AEFC40}" destId="{FCC437D1-099F-4472-A5F1-79DE1C06814C}" srcOrd="0" destOrd="0" parTransId="{792C765F-30AD-439B-B6E7-25596E8EBF60}" sibTransId="{73CEF97F-B881-4924-8632-FDD45DD208D1}"/>
    <dgm:cxn modelId="{674E26A5-95AC-4C6F-A456-56AB7BCF1B2D}" type="presOf" srcId="{73CEF97F-B881-4924-8632-FDD45DD208D1}" destId="{26EAF42B-E012-4093-944A-55C1CBE4A67D}" srcOrd="0" destOrd="0" presId="urn:microsoft.com/office/officeart/2005/8/layout/process2"/>
    <dgm:cxn modelId="{030954AE-6126-408D-A976-BCF5E4B72780}" type="presOf" srcId="{17FF1303-0C61-4C55-949F-761B0CBE353A}" destId="{8FA6D05A-0244-400D-BB7F-9981EBACB5B5}" srcOrd="0" destOrd="0" presId="urn:microsoft.com/office/officeart/2005/8/layout/process2"/>
    <dgm:cxn modelId="{6C98D7AE-AAD8-4810-9AAE-C9FA1A4177E5}" srcId="{EF6AD967-3BCC-45A4-BAFD-33ACC6AEFC40}" destId="{1B7D3FA6-C313-44E2-AB8B-8DBCD97C8FFE}" srcOrd="4" destOrd="0" parTransId="{E570E5D6-5AD7-46CA-8F93-8ED42A7CF3AF}" sibTransId="{9F4976A1-CB4C-4972-B44D-9929F3FB0D00}"/>
    <dgm:cxn modelId="{C16614AF-A26E-444A-A390-9CE7EE3AC088}" srcId="{EF6AD967-3BCC-45A4-BAFD-33ACC6AEFC40}" destId="{1995399C-BE44-47F3-8EDF-81984218225F}" srcOrd="3" destOrd="0" parTransId="{0DA6DFDE-18F9-42FA-8A57-07A79B8806A4}" sibTransId="{DED79D7E-4F31-43B5-B24E-A11352AA3D87}"/>
    <dgm:cxn modelId="{896B72B8-6021-403B-BAD6-DAEC4B5430E7}" type="presOf" srcId="{9F4976A1-CB4C-4972-B44D-9929F3FB0D00}" destId="{5C8475CE-3E84-43A8-93C1-BE6F38AFD666}" srcOrd="1" destOrd="0" presId="urn:microsoft.com/office/officeart/2005/8/layout/process2"/>
    <dgm:cxn modelId="{FC7046E3-92F8-4BE4-A77E-522161E232EE}" type="presOf" srcId="{DED79D7E-4F31-43B5-B24E-A11352AA3D87}" destId="{551C39FF-E9A4-4005-9B6E-4A1DFF2FEF54}" srcOrd="1" destOrd="0" presId="urn:microsoft.com/office/officeart/2005/8/layout/process2"/>
    <dgm:cxn modelId="{85CC5CFF-4EA3-4FAE-A13C-D7C82C191F56}" type="presOf" srcId="{47E1E15E-FB76-4308-9A47-9FC67054428F}" destId="{9A6B25BD-01AF-4B28-80C4-3EFB30213FF3}" srcOrd="0" destOrd="0" presId="urn:microsoft.com/office/officeart/2005/8/layout/process2"/>
    <dgm:cxn modelId="{14029C4D-D4B2-4583-8FDF-A0284148145E}" type="presParOf" srcId="{DBAD8D7D-1810-4B90-A974-1F4B674E364C}" destId="{BFAD5834-A34F-41EC-BA1C-7767FCD31A69}" srcOrd="0" destOrd="0" presId="urn:microsoft.com/office/officeart/2005/8/layout/process2"/>
    <dgm:cxn modelId="{E817DCF1-1001-448D-A3E8-258723A1EDC7}" type="presParOf" srcId="{DBAD8D7D-1810-4B90-A974-1F4B674E364C}" destId="{26EAF42B-E012-4093-944A-55C1CBE4A67D}" srcOrd="1" destOrd="0" presId="urn:microsoft.com/office/officeart/2005/8/layout/process2"/>
    <dgm:cxn modelId="{50EA9A7B-F470-43C0-8C77-3EB44D4E7549}" type="presParOf" srcId="{26EAF42B-E012-4093-944A-55C1CBE4A67D}" destId="{D3CEAE1D-DEF9-47CE-82AF-1F83C90A0A89}" srcOrd="0" destOrd="0" presId="urn:microsoft.com/office/officeart/2005/8/layout/process2"/>
    <dgm:cxn modelId="{24795E56-6A81-4029-A4B2-075C7CB92BEE}" type="presParOf" srcId="{DBAD8D7D-1810-4B90-A974-1F4B674E364C}" destId="{D5291A55-ECF1-4074-BD57-2CC2FA90D1E0}" srcOrd="2" destOrd="0" presId="urn:microsoft.com/office/officeart/2005/8/layout/process2"/>
    <dgm:cxn modelId="{DC5CF83D-0976-4D2D-B7E6-AADACDE300FE}" type="presParOf" srcId="{DBAD8D7D-1810-4B90-A974-1F4B674E364C}" destId="{9A6B25BD-01AF-4B28-80C4-3EFB30213FF3}" srcOrd="3" destOrd="0" presId="urn:microsoft.com/office/officeart/2005/8/layout/process2"/>
    <dgm:cxn modelId="{34442677-3BEC-46B2-8B28-CEC5C42DBADC}" type="presParOf" srcId="{9A6B25BD-01AF-4B28-80C4-3EFB30213FF3}" destId="{F10C1F12-B667-4B3C-9D2C-781C57EDAAE7}" srcOrd="0" destOrd="0" presId="urn:microsoft.com/office/officeart/2005/8/layout/process2"/>
    <dgm:cxn modelId="{D940EB11-9B7C-46F3-BF79-150B8D971244}" type="presParOf" srcId="{DBAD8D7D-1810-4B90-A974-1F4B674E364C}" destId="{8FA6D05A-0244-400D-BB7F-9981EBACB5B5}" srcOrd="4" destOrd="0" presId="urn:microsoft.com/office/officeart/2005/8/layout/process2"/>
    <dgm:cxn modelId="{025C2626-CDB8-4C8C-B06B-10F89EE1679A}" type="presParOf" srcId="{DBAD8D7D-1810-4B90-A974-1F4B674E364C}" destId="{55B8AF2A-D341-464F-B817-986BF1FF4CDC}" srcOrd="5" destOrd="0" presId="urn:microsoft.com/office/officeart/2005/8/layout/process2"/>
    <dgm:cxn modelId="{FC22FD66-8262-4F66-B3AB-2CBD59D4244F}" type="presParOf" srcId="{55B8AF2A-D341-464F-B817-986BF1FF4CDC}" destId="{D7708F20-9054-4534-BB60-0B8E748EA743}" srcOrd="0" destOrd="0" presId="urn:microsoft.com/office/officeart/2005/8/layout/process2"/>
    <dgm:cxn modelId="{52645DD1-BDB3-4EC7-8C12-E7662402C52C}" type="presParOf" srcId="{DBAD8D7D-1810-4B90-A974-1F4B674E364C}" destId="{DF0CEF7E-CF3E-4CE1-9B39-551781CB4AF0}" srcOrd="6" destOrd="0" presId="urn:microsoft.com/office/officeart/2005/8/layout/process2"/>
    <dgm:cxn modelId="{250749E0-6CD3-461C-B8DE-1BEA064A9A1F}" type="presParOf" srcId="{DBAD8D7D-1810-4B90-A974-1F4B674E364C}" destId="{8898DF6E-02DE-4CAE-9A0D-05B3A99C1DA2}" srcOrd="7" destOrd="0" presId="urn:microsoft.com/office/officeart/2005/8/layout/process2"/>
    <dgm:cxn modelId="{F9CA84C6-EF18-4318-965E-50694592F33E}" type="presParOf" srcId="{8898DF6E-02DE-4CAE-9A0D-05B3A99C1DA2}" destId="{551C39FF-E9A4-4005-9B6E-4A1DFF2FEF54}" srcOrd="0" destOrd="0" presId="urn:microsoft.com/office/officeart/2005/8/layout/process2"/>
    <dgm:cxn modelId="{4771C826-493F-4B76-8E77-52BD6E89F6B3}" type="presParOf" srcId="{DBAD8D7D-1810-4B90-A974-1F4B674E364C}" destId="{80A98637-AED8-4210-BBAC-5708072C0D3A}" srcOrd="8" destOrd="0" presId="urn:microsoft.com/office/officeart/2005/8/layout/process2"/>
    <dgm:cxn modelId="{EB7064D3-6D4B-4716-AEA5-9F92D377A30B}" type="presParOf" srcId="{DBAD8D7D-1810-4B90-A974-1F4B674E364C}" destId="{B3D9FA15-EB38-4380-835A-99C454FB331A}" srcOrd="9" destOrd="0" presId="urn:microsoft.com/office/officeart/2005/8/layout/process2"/>
    <dgm:cxn modelId="{AA4F734E-D495-4BC6-8C32-7CE940F9E98A}" type="presParOf" srcId="{B3D9FA15-EB38-4380-835A-99C454FB331A}" destId="{5C8475CE-3E84-43A8-93C1-BE6F38AFD666}" srcOrd="0" destOrd="0" presId="urn:microsoft.com/office/officeart/2005/8/layout/process2"/>
    <dgm:cxn modelId="{D99B5925-5A62-4B52-B198-46EA2889BEBB}" type="presParOf" srcId="{DBAD8D7D-1810-4B90-A974-1F4B674E364C}" destId="{C7111067-B611-446C-ACFE-96DA3CCF3660}" srcOrd="10" destOrd="0" presId="urn:microsoft.com/office/officeart/2005/8/layout/process2"/>
  </dgm:cxnLst>
  <dgm:bg/>
  <dgm:whole/>
  <dgm:extLst>
    <a:ext uri="http://schemas.microsoft.com/office/drawing/2008/diagram">
      <dsp:dataModelExt xmlns:dsp="http://schemas.microsoft.com/office/drawing/2008/diagram" relId="rId53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44FF51EC-6F57-4A2C-BC6A-3D242B837BCF}" type="doc">
      <dgm:prSet loTypeId="urn:microsoft.com/office/officeart/2005/8/layout/vList5" loCatId="list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endParaRPr lang="en-US"/>
        </a:p>
      </dgm:t>
    </dgm:pt>
    <dgm:pt modelId="{7151FC6E-2EAD-478B-A694-C1F99384C164}">
      <dgm:prSet phldrT="[Text]" custT="1"/>
      <dgm:spPr>
        <a:xfrm>
          <a:off x="0" y="1442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Hear</a:t>
          </a:r>
          <a:endParaRPr lang="en-US" sz="1200" dirty="0">
            <a:latin typeface="Arial"/>
            <a:ea typeface="+mn-ea"/>
            <a:cs typeface="+mn-cs"/>
          </a:endParaRPr>
        </a:p>
      </dgm:t>
    </dgm:pt>
    <dgm:pt modelId="{D6A1684F-CA69-471E-9BBC-09CE7F645DC4}" type="parTrans" cxnId="{1DE537DA-35C3-4987-B70C-D81376BD8A36}">
      <dgm:prSet/>
      <dgm:spPr/>
      <dgm:t>
        <a:bodyPr/>
        <a:lstStyle/>
        <a:p>
          <a:endParaRPr lang="en-US" sz="800"/>
        </a:p>
      </dgm:t>
    </dgm:pt>
    <dgm:pt modelId="{8A02DF3D-1A06-4B39-A830-08071E89B41A}" type="sibTrans" cxnId="{1DE537DA-35C3-4987-B70C-D81376BD8A36}">
      <dgm:prSet/>
      <dgm:spPr/>
      <dgm:t>
        <a:bodyPr/>
        <a:lstStyle/>
        <a:p>
          <a:endParaRPr lang="en-US" sz="800"/>
        </a:p>
      </dgm:t>
    </dgm:pt>
    <dgm:pt modelId="{A808FED3-1D50-4F88-9908-54371C9E47E6}">
      <dgm:prSet custT="1"/>
      <dgm:spPr>
        <a:xfrm rot="5400000">
          <a:off x="7531552" y="-3281057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Prepare to listen, e.g. read beforehand</a:t>
          </a:r>
        </a:p>
      </dgm:t>
    </dgm:pt>
    <dgm:pt modelId="{7D763B56-F5E4-4308-B3E6-800EFF717EF0}" type="parTrans" cxnId="{5AAA05D0-B72D-49C3-BD61-086F76F191A1}">
      <dgm:prSet/>
      <dgm:spPr/>
      <dgm:t>
        <a:bodyPr/>
        <a:lstStyle/>
        <a:p>
          <a:endParaRPr lang="en-US" sz="800"/>
        </a:p>
      </dgm:t>
    </dgm:pt>
    <dgm:pt modelId="{E283E40B-CFAC-4073-80EC-6C38BEF5665A}" type="sibTrans" cxnId="{5AAA05D0-B72D-49C3-BD61-086F76F191A1}">
      <dgm:prSet/>
      <dgm:spPr/>
      <dgm:t>
        <a:bodyPr/>
        <a:lstStyle/>
        <a:p>
          <a:endParaRPr lang="en-US" sz="800"/>
        </a:p>
      </dgm:t>
    </dgm:pt>
    <dgm:pt modelId="{32714793-1697-4373-A3D0-CF4027A66D3F}">
      <dgm:prSet custT="1"/>
      <dgm:spPr>
        <a:xfrm rot="5400000">
          <a:off x="7531552" y="-3281057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Be mindful of selection &amp; attention process, i.e. concentrate</a:t>
          </a:r>
        </a:p>
      </dgm:t>
    </dgm:pt>
    <dgm:pt modelId="{D036F881-A030-48A5-A22A-8B057ADFEC68}" type="parTrans" cxnId="{15ECF96B-61E1-4D9C-B3DD-BADCBE0D65A6}">
      <dgm:prSet/>
      <dgm:spPr/>
      <dgm:t>
        <a:bodyPr/>
        <a:lstStyle/>
        <a:p>
          <a:endParaRPr lang="en-US" sz="800"/>
        </a:p>
      </dgm:t>
    </dgm:pt>
    <dgm:pt modelId="{4E03CE25-D238-47BD-B9BC-B26946140696}" type="sibTrans" cxnId="{15ECF96B-61E1-4D9C-B3DD-BADCBE0D65A6}">
      <dgm:prSet/>
      <dgm:spPr/>
      <dgm:t>
        <a:bodyPr/>
        <a:lstStyle/>
        <a:p>
          <a:endParaRPr lang="en-US" sz="800"/>
        </a:p>
      </dgm:t>
    </dgm:pt>
    <dgm:pt modelId="{2184C02C-B270-4091-B2A9-DCE26E87BF2D}">
      <dgm:prSet custT="1"/>
      <dgm:spPr>
        <a:xfrm>
          <a:off x="0" y="883030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Understand</a:t>
          </a:r>
        </a:p>
      </dgm:t>
    </dgm:pt>
    <dgm:pt modelId="{008B931C-001F-4781-BF62-567630681648}" type="parTrans" cxnId="{493D68B4-1D8F-4BDF-936B-8FBD5CE3FB83}">
      <dgm:prSet/>
      <dgm:spPr/>
      <dgm:t>
        <a:bodyPr/>
        <a:lstStyle/>
        <a:p>
          <a:endParaRPr lang="en-US" sz="800"/>
        </a:p>
      </dgm:t>
    </dgm:pt>
    <dgm:pt modelId="{D228D803-C307-455F-A52A-9CCEB16F0348}" type="sibTrans" cxnId="{493D68B4-1D8F-4BDF-936B-8FBD5CE3FB83}">
      <dgm:prSet/>
      <dgm:spPr/>
      <dgm:t>
        <a:bodyPr/>
        <a:lstStyle/>
        <a:p>
          <a:endParaRPr lang="en-US" sz="800"/>
        </a:p>
      </dgm:t>
    </dgm:pt>
    <dgm:pt modelId="{97D06BD5-E2FB-4A6F-83E0-BE242FF28CB2}">
      <dgm:prSet custT="1"/>
      <dgm:spPr>
        <a:xfrm rot="5400000">
          <a:off x="7531552" y="-2399468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Clarify &amp; paraphrase</a:t>
          </a:r>
        </a:p>
      </dgm:t>
    </dgm:pt>
    <dgm:pt modelId="{3D3E8728-B8E9-4E2B-8A87-BCAE7E37417D}" type="parTrans" cxnId="{E90D615D-892B-4E9B-B560-1E429249802F}">
      <dgm:prSet/>
      <dgm:spPr/>
      <dgm:t>
        <a:bodyPr/>
        <a:lstStyle/>
        <a:p>
          <a:endParaRPr lang="en-US" sz="800"/>
        </a:p>
      </dgm:t>
    </dgm:pt>
    <dgm:pt modelId="{905DB077-E4A3-4114-96E1-282DB91F8798}" type="sibTrans" cxnId="{E90D615D-892B-4E9B-B560-1E429249802F}">
      <dgm:prSet/>
      <dgm:spPr/>
      <dgm:t>
        <a:bodyPr/>
        <a:lstStyle/>
        <a:p>
          <a:endParaRPr lang="en-US" sz="800"/>
        </a:p>
      </dgm:t>
    </dgm:pt>
    <dgm:pt modelId="{7B414F5A-C236-409A-A6BF-9584CF98A164}">
      <dgm:prSet custT="1"/>
      <dgm:spPr>
        <a:xfrm rot="5400000">
          <a:off x="7531552" y="-2399468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Avoid interrupting</a:t>
          </a:r>
        </a:p>
      </dgm:t>
    </dgm:pt>
    <dgm:pt modelId="{4270A5C7-95FE-451A-96F8-093EF85A3211}" type="parTrans" cxnId="{5C1512F1-23ED-4BDE-A073-EE78FF1C027A}">
      <dgm:prSet/>
      <dgm:spPr/>
      <dgm:t>
        <a:bodyPr/>
        <a:lstStyle/>
        <a:p>
          <a:endParaRPr lang="en-US" sz="800"/>
        </a:p>
      </dgm:t>
    </dgm:pt>
    <dgm:pt modelId="{6C0E07C6-0F1F-4FE4-917B-933FAEA39D20}" type="sibTrans" cxnId="{5C1512F1-23ED-4BDE-A073-EE78FF1C027A}">
      <dgm:prSet/>
      <dgm:spPr/>
      <dgm:t>
        <a:bodyPr/>
        <a:lstStyle/>
        <a:p>
          <a:endParaRPr lang="en-US" sz="800"/>
        </a:p>
      </dgm:t>
    </dgm:pt>
    <dgm:pt modelId="{241401FD-BE6D-493F-9F6E-451D24311EA6}">
      <dgm:prSet custT="1"/>
      <dgm:spPr>
        <a:xfrm>
          <a:off x="0" y="1764619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Recall</a:t>
          </a:r>
        </a:p>
      </dgm:t>
    </dgm:pt>
    <dgm:pt modelId="{56230CA0-56A2-41F8-95B3-0EF50E5C0A08}" type="parTrans" cxnId="{A3BEFF36-AB29-472F-A3C4-A4C4B73A0194}">
      <dgm:prSet/>
      <dgm:spPr/>
      <dgm:t>
        <a:bodyPr/>
        <a:lstStyle/>
        <a:p>
          <a:endParaRPr lang="en-US" sz="800"/>
        </a:p>
      </dgm:t>
    </dgm:pt>
    <dgm:pt modelId="{E5D2CF3C-1453-438E-BA4A-0A330F94746E}" type="sibTrans" cxnId="{A3BEFF36-AB29-472F-A3C4-A4C4B73A0194}">
      <dgm:prSet/>
      <dgm:spPr/>
      <dgm:t>
        <a:bodyPr/>
        <a:lstStyle/>
        <a:p>
          <a:endParaRPr lang="en-US" sz="800"/>
        </a:p>
      </dgm:t>
    </dgm:pt>
    <dgm:pt modelId="{50349828-9B57-4E38-B3DE-12ABC52DD242}">
      <dgm:prSet custT="1"/>
      <dgm:spPr>
        <a:xfrm rot="5400000">
          <a:off x="7531552" y="-1517879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Watching nonverbal cues will improve recall</a:t>
          </a:r>
        </a:p>
      </dgm:t>
    </dgm:pt>
    <dgm:pt modelId="{C75D5AD1-171D-4309-A921-814DE4B12D8C}" type="parTrans" cxnId="{26111F59-F3F7-4102-9B06-79CEFAF88882}">
      <dgm:prSet/>
      <dgm:spPr/>
      <dgm:t>
        <a:bodyPr/>
        <a:lstStyle/>
        <a:p>
          <a:endParaRPr lang="en-US" sz="800"/>
        </a:p>
      </dgm:t>
    </dgm:pt>
    <dgm:pt modelId="{EB6BA1C0-9A24-4E03-B974-075D0F65F6C3}" type="sibTrans" cxnId="{26111F59-F3F7-4102-9B06-79CEFAF88882}">
      <dgm:prSet/>
      <dgm:spPr/>
      <dgm:t>
        <a:bodyPr/>
        <a:lstStyle/>
        <a:p>
          <a:endParaRPr lang="en-US" sz="800"/>
        </a:p>
      </dgm:t>
    </dgm:pt>
    <dgm:pt modelId="{52E69895-9394-4883-9F31-F436D150E5B4}">
      <dgm:prSet custT="1"/>
      <dgm:spPr>
        <a:xfrm>
          <a:off x="0" y="2646208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Interpret</a:t>
          </a:r>
        </a:p>
      </dgm:t>
    </dgm:pt>
    <dgm:pt modelId="{8B5C4033-67EC-42A8-90CB-51E7EBC1F98D}" type="parTrans" cxnId="{21D3B29D-AAE9-4692-A6C8-F6C124DC78A3}">
      <dgm:prSet/>
      <dgm:spPr/>
      <dgm:t>
        <a:bodyPr/>
        <a:lstStyle/>
        <a:p>
          <a:endParaRPr lang="en-US" sz="800"/>
        </a:p>
      </dgm:t>
    </dgm:pt>
    <dgm:pt modelId="{AE22A68A-C497-488D-9279-CBFDFD444B19}" type="sibTrans" cxnId="{21D3B29D-AAE9-4692-A6C8-F6C124DC78A3}">
      <dgm:prSet/>
      <dgm:spPr/>
      <dgm:t>
        <a:bodyPr/>
        <a:lstStyle/>
        <a:p>
          <a:endParaRPr lang="en-US" sz="800"/>
        </a:p>
      </dgm:t>
    </dgm:pt>
    <dgm:pt modelId="{0D22BEA2-74C8-4823-A0C2-ACF510FB30EF}">
      <dgm:prSet custT="1"/>
      <dgm:spPr>
        <a:xfrm rot="5400000">
          <a:off x="7531552" y="-636291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Identify main points</a:t>
          </a:r>
        </a:p>
      </dgm:t>
    </dgm:pt>
    <dgm:pt modelId="{B14A3697-9B82-4CB3-9774-ADD9842BC000}" type="parTrans" cxnId="{4BDF0189-D369-4B1E-BDCB-EC1ACA8D9ED1}">
      <dgm:prSet/>
      <dgm:spPr/>
      <dgm:t>
        <a:bodyPr/>
        <a:lstStyle/>
        <a:p>
          <a:endParaRPr lang="en-US" sz="800"/>
        </a:p>
      </dgm:t>
    </dgm:pt>
    <dgm:pt modelId="{2A006479-F993-4001-A202-2DB049E8F3DA}" type="sibTrans" cxnId="{4BDF0189-D369-4B1E-BDCB-EC1ACA8D9ED1}">
      <dgm:prSet/>
      <dgm:spPr/>
      <dgm:t>
        <a:bodyPr/>
        <a:lstStyle/>
        <a:p>
          <a:endParaRPr lang="en-US" sz="800"/>
        </a:p>
      </dgm:t>
    </dgm:pt>
    <dgm:pt modelId="{E776E8AF-6706-4DDE-AE8F-F90B69D162E0}">
      <dgm:prSet custT="1"/>
      <dgm:spPr>
        <a:xfrm rot="5400000">
          <a:off x="7531552" y="-636291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Understand nonverbal cues</a:t>
          </a:r>
        </a:p>
      </dgm:t>
    </dgm:pt>
    <dgm:pt modelId="{F616E11F-E20C-4F35-AE9B-297F0CA00B99}" type="parTrans" cxnId="{546C7BE2-E68D-4673-9D9B-3A59826F62F6}">
      <dgm:prSet/>
      <dgm:spPr/>
      <dgm:t>
        <a:bodyPr/>
        <a:lstStyle/>
        <a:p>
          <a:endParaRPr lang="en-US" sz="800"/>
        </a:p>
      </dgm:t>
    </dgm:pt>
    <dgm:pt modelId="{6EFFF1F1-50CA-4B1C-A39D-7D36A9A57859}" type="sibTrans" cxnId="{546C7BE2-E68D-4673-9D9B-3A59826F62F6}">
      <dgm:prSet/>
      <dgm:spPr/>
      <dgm:t>
        <a:bodyPr/>
        <a:lstStyle/>
        <a:p>
          <a:endParaRPr lang="en-US" sz="800"/>
        </a:p>
      </dgm:t>
    </dgm:pt>
    <dgm:pt modelId="{0BF58517-0AB0-45B8-92D5-1C46FE1D9BFF}">
      <dgm:prSet custT="1"/>
      <dgm:spPr>
        <a:xfrm>
          <a:off x="0" y="3527797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Evaluate</a:t>
          </a:r>
        </a:p>
      </dgm:t>
    </dgm:pt>
    <dgm:pt modelId="{B2885CD0-1553-445F-8005-18853320673C}" type="parTrans" cxnId="{BA3B393E-4F0F-43FB-B106-D1CD605CCF9A}">
      <dgm:prSet/>
      <dgm:spPr/>
      <dgm:t>
        <a:bodyPr/>
        <a:lstStyle/>
        <a:p>
          <a:endParaRPr lang="en-US" sz="800"/>
        </a:p>
      </dgm:t>
    </dgm:pt>
    <dgm:pt modelId="{7B9AF2ED-8630-4292-B129-1BDBA17FC233}" type="sibTrans" cxnId="{BA3B393E-4F0F-43FB-B106-D1CD605CCF9A}">
      <dgm:prSet/>
      <dgm:spPr/>
      <dgm:t>
        <a:bodyPr/>
        <a:lstStyle/>
        <a:p>
          <a:endParaRPr lang="en-US" sz="800"/>
        </a:p>
      </dgm:t>
    </dgm:pt>
    <dgm:pt modelId="{349ECE74-14EE-4D17-9E04-DE73A4257E60}">
      <dgm:prSet custT="1"/>
      <dgm:spPr>
        <a:xfrm rot="5400000">
          <a:off x="7531552" y="245297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Separate facts, inferences &amp; judgments, e.g. be aware of biases</a:t>
          </a:r>
        </a:p>
      </dgm:t>
    </dgm:pt>
    <dgm:pt modelId="{E3FAB225-B922-4776-AC02-FE0A09E38E10}" type="parTrans" cxnId="{66CBFBDC-65FC-4DBC-9855-7A4761065A96}">
      <dgm:prSet/>
      <dgm:spPr/>
      <dgm:t>
        <a:bodyPr/>
        <a:lstStyle/>
        <a:p>
          <a:endParaRPr lang="en-US" sz="800"/>
        </a:p>
      </dgm:t>
    </dgm:pt>
    <dgm:pt modelId="{8628B0B4-3B13-41E5-BD5A-DE6D15B9FC5A}" type="sibTrans" cxnId="{66CBFBDC-65FC-4DBC-9855-7A4761065A96}">
      <dgm:prSet/>
      <dgm:spPr/>
      <dgm:t>
        <a:bodyPr/>
        <a:lstStyle/>
        <a:p>
          <a:endParaRPr lang="en-US" sz="800"/>
        </a:p>
      </dgm:t>
    </dgm:pt>
    <dgm:pt modelId="{77AD3AC7-890A-44AF-8AF2-0ADBAADA2653}">
      <dgm:prSet custT="1"/>
      <dgm:spPr>
        <a:xfrm rot="5400000">
          <a:off x="7531552" y="245297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Identify persuasive strategies &amp; fallacies of reasoning</a:t>
          </a:r>
        </a:p>
      </dgm:t>
    </dgm:pt>
    <dgm:pt modelId="{8DEF4B90-71EF-4F98-B772-36C695EB8497}" type="parTrans" cxnId="{0FC17EBC-898A-4AC1-866C-8F46A02C285F}">
      <dgm:prSet/>
      <dgm:spPr/>
      <dgm:t>
        <a:bodyPr/>
        <a:lstStyle/>
        <a:p>
          <a:endParaRPr lang="en-US" sz="800"/>
        </a:p>
      </dgm:t>
    </dgm:pt>
    <dgm:pt modelId="{B00D61DF-466E-43D5-966C-8E66B1D0127F}" type="sibTrans" cxnId="{0FC17EBC-898A-4AC1-866C-8F46A02C285F}">
      <dgm:prSet/>
      <dgm:spPr/>
      <dgm:t>
        <a:bodyPr/>
        <a:lstStyle/>
        <a:p>
          <a:endParaRPr lang="en-US" sz="800"/>
        </a:p>
      </dgm:t>
    </dgm:pt>
    <dgm:pt modelId="{59AACB29-1183-4F46-8B1A-5F41BF6C7D85}">
      <dgm:prSet custT="1"/>
      <dgm:spPr>
        <a:xfrm>
          <a:off x="0" y="4409386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Respond</a:t>
          </a:r>
        </a:p>
      </dgm:t>
    </dgm:pt>
    <dgm:pt modelId="{6AED8771-C216-4FD1-82D5-62F832D0E721}" type="parTrans" cxnId="{26332E80-5DA7-42B2-856B-10FC146D32CF}">
      <dgm:prSet/>
      <dgm:spPr/>
      <dgm:t>
        <a:bodyPr/>
        <a:lstStyle/>
        <a:p>
          <a:endParaRPr lang="en-US" sz="800"/>
        </a:p>
      </dgm:t>
    </dgm:pt>
    <dgm:pt modelId="{597AAFD7-95A6-43BA-AC8A-DD53D4A4D8F1}" type="sibTrans" cxnId="{26332E80-5DA7-42B2-856B-10FC146D32CF}">
      <dgm:prSet/>
      <dgm:spPr/>
      <dgm:t>
        <a:bodyPr/>
        <a:lstStyle/>
        <a:p>
          <a:endParaRPr lang="en-US" sz="800"/>
        </a:p>
      </dgm:t>
    </dgm:pt>
    <dgm:pt modelId="{294FD496-7D59-4939-87EF-933B56D93913}">
      <dgm:prSet custT="1"/>
      <dgm:spPr>
        <a:xfrm rot="5400000">
          <a:off x="7531552" y="1126886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Give feedback relevant to speaker’s purpose for speaking</a:t>
          </a:r>
        </a:p>
      </dgm:t>
    </dgm:pt>
    <dgm:pt modelId="{37CF046D-4C06-42C6-99A0-06C769E9C718}" type="parTrans" cxnId="{C393B81B-A5FC-4D9D-A942-DFF246FA5D59}">
      <dgm:prSet/>
      <dgm:spPr/>
      <dgm:t>
        <a:bodyPr/>
        <a:lstStyle/>
        <a:p>
          <a:endParaRPr lang="en-US" sz="800"/>
        </a:p>
      </dgm:t>
    </dgm:pt>
    <dgm:pt modelId="{A6DBF7C0-917E-4E07-AFC8-9B8037D39F85}" type="sibTrans" cxnId="{C393B81B-A5FC-4D9D-A942-DFF246FA5D59}">
      <dgm:prSet/>
      <dgm:spPr/>
      <dgm:t>
        <a:bodyPr/>
        <a:lstStyle/>
        <a:p>
          <a:endParaRPr lang="en-US" sz="800"/>
        </a:p>
      </dgm:t>
    </dgm:pt>
    <dgm:pt modelId="{CE7140EE-0589-4876-9A16-D30E24641A10}">
      <dgm:prSet custT="1"/>
      <dgm:spPr>
        <a:xfrm rot="5400000">
          <a:off x="7531552" y="1126886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Do not let rehearsal of your response diminish earlier stages of listening</a:t>
          </a:r>
        </a:p>
      </dgm:t>
    </dgm:pt>
    <dgm:pt modelId="{D27CA529-3F20-4F9D-AEC0-7179A7A6B03D}" type="parTrans" cxnId="{7E3E89BD-CCA1-4CEE-8C21-52C77DE3843A}">
      <dgm:prSet/>
      <dgm:spPr/>
      <dgm:t>
        <a:bodyPr/>
        <a:lstStyle/>
        <a:p>
          <a:endParaRPr lang="en-US" sz="800"/>
        </a:p>
      </dgm:t>
    </dgm:pt>
    <dgm:pt modelId="{52FC1D45-2490-47B4-927B-810D4438C3A2}" type="sibTrans" cxnId="{7E3E89BD-CCA1-4CEE-8C21-52C77DE3843A}">
      <dgm:prSet/>
      <dgm:spPr/>
      <dgm:t>
        <a:bodyPr/>
        <a:lstStyle/>
        <a:p>
          <a:endParaRPr lang="en-US" sz="800"/>
        </a:p>
      </dgm:t>
    </dgm:pt>
    <dgm:pt modelId="{14BF767D-535A-40DB-831C-15347DA5043B}">
      <dgm:prSet custT="1"/>
      <dgm:spPr>
        <a:xfrm rot="5400000">
          <a:off x="7531552" y="-1517879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Reorganise info to fit your cognitive preferences, e.g. mnemonic devices</a:t>
          </a:r>
        </a:p>
      </dgm:t>
    </dgm:pt>
    <dgm:pt modelId="{58AF909E-5165-44D9-AE25-41A4BB3501D7}" type="parTrans" cxnId="{53C52F76-91CE-4CA0-8AC3-FC2473765FD0}">
      <dgm:prSet/>
      <dgm:spPr/>
      <dgm:t>
        <a:bodyPr/>
        <a:lstStyle/>
        <a:p>
          <a:endParaRPr lang="en-US" sz="800"/>
        </a:p>
      </dgm:t>
    </dgm:pt>
    <dgm:pt modelId="{9B436C79-F8AE-453A-A271-6B3C008CB934}" type="sibTrans" cxnId="{53C52F76-91CE-4CA0-8AC3-FC2473765FD0}">
      <dgm:prSet/>
      <dgm:spPr/>
      <dgm:t>
        <a:bodyPr/>
        <a:lstStyle/>
        <a:p>
          <a:endParaRPr lang="en-US" sz="800"/>
        </a:p>
      </dgm:t>
    </dgm:pt>
    <dgm:pt modelId="{F00F0DDD-8F0D-40C7-B288-204DE05F41E4}" type="pres">
      <dgm:prSet presAssocID="{44FF51EC-6F57-4A2C-BC6A-3D242B837BCF}" presName="Name0" presStyleCnt="0">
        <dgm:presLayoutVars>
          <dgm:dir/>
          <dgm:animLvl val="lvl"/>
          <dgm:resizeHandles val="exact"/>
        </dgm:presLayoutVars>
      </dgm:prSet>
      <dgm:spPr/>
    </dgm:pt>
    <dgm:pt modelId="{546EBE01-8B77-4C8A-BB36-EDBE0E1AED3C}" type="pres">
      <dgm:prSet presAssocID="{7151FC6E-2EAD-478B-A694-C1F99384C164}" presName="linNode" presStyleCnt="0"/>
      <dgm:spPr/>
    </dgm:pt>
    <dgm:pt modelId="{2B80D8C5-38A8-4249-86BA-6C6702B044EB}" type="pres">
      <dgm:prSet presAssocID="{7151FC6E-2EAD-478B-A694-C1F99384C164}" presName="parentText" presStyleLbl="node1" presStyleIdx="0" presStyleCnt="6">
        <dgm:presLayoutVars>
          <dgm:chMax val="1"/>
          <dgm:bulletEnabled val="1"/>
        </dgm:presLayoutVars>
      </dgm:prSet>
      <dgm:spPr/>
    </dgm:pt>
    <dgm:pt modelId="{85C7BE44-2F1C-40B0-9E69-8C52F03671AB}" type="pres">
      <dgm:prSet presAssocID="{7151FC6E-2EAD-478B-A694-C1F99384C164}" presName="descendantText" presStyleLbl="alignAccFollowNode1" presStyleIdx="0" presStyleCnt="6">
        <dgm:presLayoutVars>
          <dgm:bulletEnabled val="1"/>
        </dgm:presLayoutVars>
      </dgm:prSet>
      <dgm:spPr/>
    </dgm:pt>
    <dgm:pt modelId="{AE8E3A61-86C8-4154-A96B-EB098C3BF078}" type="pres">
      <dgm:prSet presAssocID="{8A02DF3D-1A06-4B39-A830-08071E89B41A}" presName="sp" presStyleCnt="0"/>
      <dgm:spPr/>
    </dgm:pt>
    <dgm:pt modelId="{D9F977E4-5941-4A80-BA63-195F5710F233}" type="pres">
      <dgm:prSet presAssocID="{2184C02C-B270-4091-B2A9-DCE26E87BF2D}" presName="linNode" presStyleCnt="0"/>
      <dgm:spPr/>
    </dgm:pt>
    <dgm:pt modelId="{C86A8F79-968D-48A9-9AD6-6AEC846FE4D9}" type="pres">
      <dgm:prSet presAssocID="{2184C02C-B270-4091-B2A9-DCE26E87BF2D}" presName="parentText" presStyleLbl="node1" presStyleIdx="1" presStyleCnt="6">
        <dgm:presLayoutVars>
          <dgm:chMax val="1"/>
          <dgm:bulletEnabled val="1"/>
        </dgm:presLayoutVars>
      </dgm:prSet>
      <dgm:spPr/>
    </dgm:pt>
    <dgm:pt modelId="{60FE5E29-60E1-4AD1-B420-158365DD2136}" type="pres">
      <dgm:prSet presAssocID="{2184C02C-B270-4091-B2A9-DCE26E87BF2D}" presName="descendantText" presStyleLbl="alignAccFollowNode1" presStyleIdx="1" presStyleCnt="6">
        <dgm:presLayoutVars>
          <dgm:bulletEnabled val="1"/>
        </dgm:presLayoutVars>
      </dgm:prSet>
      <dgm:spPr/>
    </dgm:pt>
    <dgm:pt modelId="{D79FB7E1-4C06-4CC6-8378-DD77E86206F1}" type="pres">
      <dgm:prSet presAssocID="{D228D803-C307-455F-A52A-9CCEB16F0348}" presName="sp" presStyleCnt="0"/>
      <dgm:spPr/>
    </dgm:pt>
    <dgm:pt modelId="{6C1B7792-E18C-45CE-9A8B-7FC21FAB4A50}" type="pres">
      <dgm:prSet presAssocID="{241401FD-BE6D-493F-9F6E-451D24311EA6}" presName="linNode" presStyleCnt="0"/>
      <dgm:spPr/>
    </dgm:pt>
    <dgm:pt modelId="{0E006E8B-E6CE-4A39-B4B6-2F1CA893A2B5}" type="pres">
      <dgm:prSet presAssocID="{241401FD-BE6D-493F-9F6E-451D24311EA6}" presName="parentText" presStyleLbl="node1" presStyleIdx="2" presStyleCnt="6">
        <dgm:presLayoutVars>
          <dgm:chMax val="1"/>
          <dgm:bulletEnabled val="1"/>
        </dgm:presLayoutVars>
      </dgm:prSet>
      <dgm:spPr/>
    </dgm:pt>
    <dgm:pt modelId="{F1DCC119-8B39-415B-9ECA-9860EE88F0B6}" type="pres">
      <dgm:prSet presAssocID="{241401FD-BE6D-493F-9F6E-451D24311EA6}" presName="descendantText" presStyleLbl="alignAccFollowNode1" presStyleIdx="2" presStyleCnt="6">
        <dgm:presLayoutVars>
          <dgm:bulletEnabled val="1"/>
        </dgm:presLayoutVars>
      </dgm:prSet>
      <dgm:spPr/>
    </dgm:pt>
    <dgm:pt modelId="{42417F4F-F6A2-4194-9C7C-AE019C642E2B}" type="pres">
      <dgm:prSet presAssocID="{E5D2CF3C-1453-438E-BA4A-0A330F94746E}" presName="sp" presStyleCnt="0"/>
      <dgm:spPr/>
    </dgm:pt>
    <dgm:pt modelId="{15E88995-9569-49BD-B7D8-02A6281BADA3}" type="pres">
      <dgm:prSet presAssocID="{52E69895-9394-4883-9F31-F436D150E5B4}" presName="linNode" presStyleCnt="0"/>
      <dgm:spPr/>
    </dgm:pt>
    <dgm:pt modelId="{36BDDE3D-9689-42BA-90FD-1AC02411BDF3}" type="pres">
      <dgm:prSet presAssocID="{52E69895-9394-4883-9F31-F436D150E5B4}" presName="parentText" presStyleLbl="node1" presStyleIdx="3" presStyleCnt="6">
        <dgm:presLayoutVars>
          <dgm:chMax val="1"/>
          <dgm:bulletEnabled val="1"/>
        </dgm:presLayoutVars>
      </dgm:prSet>
      <dgm:spPr/>
    </dgm:pt>
    <dgm:pt modelId="{14E8E65F-676D-4E93-BFBA-6CCE80A7B3BB}" type="pres">
      <dgm:prSet presAssocID="{52E69895-9394-4883-9F31-F436D150E5B4}" presName="descendantText" presStyleLbl="alignAccFollowNode1" presStyleIdx="3" presStyleCnt="6">
        <dgm:presLayoutVars>
          <dgm:bulletEnabled val="1"/>
        </dgm:presLayoutVars>
      </dgm:prSet>
      <dgm:spPr/>
    </dgm:pt>
    <dgm:pt modelId="{AD8690A4-5756-481A-944C-00483F071972}" type="pres">
      <dgm:prSet presAssocID="{AE22A68A-C497-488D-9279-CBFDFD444B19}" presName="sp" presStyleCnt="0"/>
      <dgm:spPr/>
    </dgm:pt>
    <dgm:pt modelId="{A2DAC623-F2FE-4085-834E-510EB91AC309}" type="pres">
      <dgm:prSet presAssocID="{0BF58517-0AB0-45B8-92D5-1C46FE1D9BFF}" presName="linNode" presStyleCnt="0"/>
      <dgm:spPr/>
    </dgm:pt>
    <dgm:pt modelId="{E2A0C5EE-BF0C-42C5-A3D3-6C0FE87D368A}" type="pres">
      <dgm:prSet presAssocID="{0BF58517-0AB0-45B8-92D5-1C46FE1D9BFF}" presName="parentText" presStyleLbl="node1" presStyleIdx="4" presStyleCnt="6">
        <dgm:presLayoutVars>
          <dgm:chMax val="1"/>
          <dgm:bulletEnabled val="1"/>
        </dgm:presLayoutVars>
      </dgm:prSet>
      <dgm:spPr/>
    </dgm:pt>
    <dgm:pt modelId="{F0642862-B435-41FE-8A20-A0A11103CDC4}" type="pres">
      <dgm:prSet presAssocID="{0BF58517-0AB0-45B8-92D5-1C46FE1D9BFF}" presName="descendantText" presStyleLbl="alignAccFollowNode1" presStyleIdx="4" presStyleCnt="6">
        <dgm:presLayoutVars>
          <dgm:bulletEnabled val="1"/>
        </dgm:presLayoutVars>
      </dgm:prSet>
      <dgm:spPr/>
    </dgm:pt>
    <dgm:pt modelId="{649A9754-C6E4-4C3A-8079-06E19E9D179C}" type="pres">
      <dgm:prSet presAssocID="{7B9AF2ED-8630-4292-B129-1BDBA17FC233}" presName="sp" presStyleCnt="0"/>
      <dgm:spPr/>
    </dgm:pt>
    <dgm:pt modelId="{2BA3BFFC-BE1F-4078-B18C-35A660F75CFD}" type="pres">
      <dgm:prSet presAssocID="{59AACB29-1183-4F46-8B1A-5F41BF6C7D85}" presName="linNode" presStyleCnt="0"/>
      <dgm:spPr/>
    </dgm:pt>
    <dgm:pt modelId="{C20E39C7-1514-4E03-807E-C3568D7C5B50}" type="pres">
      <dgm:prSet presAssocID="{59AACB29-1183-4F46-8B1A-5F41BF6C7D85}" presName="parentText" presStyleLbl="node1" presStyleIdx="5" presStyleCnt="6">
        <dgm:presLayoutVars>
          <dgm:chMax val="1"/>
          <dgm:bulletEnabled val="1"/>
        </dgm:presLayoutVars>
      </dgm:prSet>
      <dgm:spPr/>
    </dgm:pt>
    <dgm:pt modelId="{5F9EF339-C18C-49D8-B1AF-2080AE8D5F9E}" type="pres">
      <dgm:prSet presAssocID="{59AACB29-1183-4F46-8B1A-5F41BF6C7D85}" presName="descendantText" presStyleLbl="alignAccFollowNode1" presStyleIdx="5" presStyleCnt="6">
        <dgm:presLayoutVars>
          <dgm:bulletEnabled val="1"/>
        </dgm:presLayoutVars>
      </dgm:prSet>
      <dgm:spPr/>
    </dgm:pt>
  </dgm:ptLst>
  <dgm:cxnLst>
    <dgm:cxn modelId="{A70D3500-3AD5-4EF6-8405-E4D808C8D1B8}" type="presOf" srcId="{A808FED3-1D50-4F88-9908-54371C9E47E6}" destId="{85C7BE44-2F1C-40B0-9E69-8C52F03671AB}" srcOrd="0" destOrd="0" presId="urn:microsoft.com/office/officeart/2005/8/layout/vList5"/>
    <dgm:cxn modelId="{DB8B3109-3307-40C0-B485-0190F96462B3}" type="presOf" srcId="{77AD3AC7-890A-44AF-8AF2-0ADBAADA2653}" destId="{F0642862-B435-41FE-8A20-A0A11103CDC4}" srcOrd="0" destOrd="1" presId="urn:microsoft.com/office/officeart/2005/8/layout/vList5"/>
    <dgm:cxn modelId="{B455030D-1C0F-4FFE-B88C-238F62CEFEB4}" type="presOf" srcId="{7B414F5A-C236-409A-A6BF-9584CF98A164}" destId="{60FE5E29-60E1-4AD1-B420-158365DD2136}" srcOrd="0" destOrd="1" presId="urn:microsoft.com/office/officeart/2005/8/layout/vList5"/>
    <dgm:cxn modelId="{E0B67C0E-6D09-4049-94E0-50B385DBC79E}" type="presOf" srcId="{52E69895-9394-4883-9F31-F436D150E5B4}" destId="{36BDDE3D-9689-42BA-90FD-1AC02411BDF3}" srcOrd="0" destOrd="0" presId="urn:microsoft.com/office/officeart/2005/8/layout/vList5"/>
    <dgm:cxn modelId="{C393B81B-A5FC-4D9D-A942-DFF246FA5D59}" srcId="{59AACB29-1183-4F46-8B1A-5F41BF6C7D85}" destId="{294FD496-7D59-4939-87EF-933B56D93913}" srcOrd="0" destOrd="0" parTransId="{37CF046D-4C06-42C6-99A0-06C769E9C718}" sibTransId="{A6DBF7C0-917E-4E07-AFC8-9B8037D39F85}"/>
    <dgm:cxn modelId="{CFAFC62D-7517-4693-BED7-D9B50459AEC9}" type="presOf" srcId="{0BF58517-0AB0-45B8-92D5-1C46FE1D9BFF}" destId="{E2A0C5EE-BF0C-42C5-A3D3-6C0FE87D368A}" srcOrd="0" destOrd="0" presId="urn:microsoft.com/office/officeart/2005/8/layout/vList5"/>
    <dgm:cxn modelId="{A3BEFF36-AB29-472F-A3C4-A4C4B73A0194}" srcId="{44FF51EC-6F57-4A2C-BC6A-3D242B837BCF}" destId="{241401FD-BE6D-493F-9F6E-451D24311EA6}" srcOrd="2" destOrd="0" parTransId="{56230CA0-56A2-41F8-95B3-0EF50E5C0A08}" sibTransId="{E5D2CF3C-1453-438E-BA4A-0A330F94746E}"/>
    <dgm:cxn modelId="{A096ED3B-5E29-490F-A946-EDE3241513C5}" type="presOf" srcId="{59AACB29-1183-4F46-8B1A-5F41BF6C7D85}" destId="{C20E39C7-1514-4E03-807E-C3568D7C5B50}" srcOrd="0" destOrd="0" presId="urn:microsoft.com/office/officeart/2005/8/layout/vList5"/>
    <dgm:cxn modelId="{BA3B393E-4F0F-43FB-B106-D1CD605CCF9A}" srcId="{44FF51EC-6F57-4A2C-BC6A-3D242B837BCF}" destId="{0BF58517-0AB0-45B8-92D5-1C46FE1D9BFF}" srcOrd="4" destOrd="0" parTransId="{B2885CD0-1553-445F-8005-18853320673C}" sibTransId="{7B9AF2ED-8630-4292-B129-1BDBA17FC233}"/>
    <dgm:cxn modelId="{E90D615D-892B-4E9B-B560-1E429249802F}" srcId="{2184C02C-B270-4091-B2A9-DCE26E87BF2D}" destId="{97D06BD5-E2FB-4A6F-83E0-BE242FF28CB2}" srcOrd="0" destOrd="0" parTransId="{3D3E8728-B8E9-4E2B-8A87-BCAE7E37417D}" sibTransId="{905DB077-E4A3-4114-96E1-282DB91F8798}"/>
    <dgm:cxn modelId="{33B1B05D-A2BB-4C10-B2F1-96EF752EDFDF}" type="presOf" srcId="{E776E8AF-6706-4DDE-AE8F-F90B69D162E0}" destId="{14E8E65F-676D-4E93-BFBA-6CCE80A7B3BB}" srcOrd="0" destOrd="1" presId="urn:microsoft.com/office/officeart/2005/8/layout/vList5"/>
    <dgm:cxn modelId="{5F270B49-2E71-4CCA-A33A-6033D7463609}" type="presOf" srcId="{349ECE74-14EE-4D17-9E04-DE73A4257E60}" destId="{F0642862-B435-41FE-8A20-A0A11103CDC4}" srcOrd="0" destOrd="0" presId="urn:microsoft.com/office/officeart/2005/8/layout/vList5"/>
    <dgm:cxn modelId="{775C8B4B-6EA9-4E64-B21C-156C0DF92FB4}" type="presOf" srcId="{14BF767D-535A-40DB-831C-15347DA5043B}" destId="{F1DCC119-8B39-415B-9ECA-9860EE88F0B6}" srcOrd="0" destOrd="1" presId="urn:microsoft.com/office/officeart/2005/8/layout/vList5"/>
    <dgm:cxn modelId="{15ECF96B-61E1-4D9C-B3DD-BADCBE0D65A6}" srcId="{7151FC6E-2EAD-478B-A694-C1F99384C164}" destId="{32714793-1697-4373-A3D0-CF4027A66D3F}" srcOrd="1" destOrd="0" parTransId="{D036F881-A030-48A5-A22A-8B057ADFEC68}" sibTransId="{4E03CE25-D238-47BD-B9BC-B26946140696}"/>
    <dgm:cxn modelId="{A6CF3F4F-C68E-403D-A6A9-6A96444351E7}" type="presOf" srcId="{97D06BD5-E2FB-4A6F-83E0-BE242FF28CB2}" destId="{60FE5E29-60E1-4AD1-B420-158365DD2136}" srcOrd="0" destOrd="0" presId="urn:microsoft.com/office/officeart/2005/8/layout/vList5"/>
    <dgm:cxn modelId="{53C52F76-91CE-4CA0-8AC3-FC2473765FD0}" srcId="{241401FD-BE6D-493F-9F6E-451D24311EA6}" destId="{14BF767D-535A-40DB-831C-15347DA5043B}" srcOrd="1" destOrd="0" parTransId="{58AF909E-5165-44D9-AE25-41A4BB3501D7}" sibTransId="{9B436C79-F8AE-453A-A271-6B3C008CB934}"/>
    <dgm:cxn modelId="{26111F59-F3F7-4102-9B06-79CEFAF88882}" srcId="{241401FD-BE6D-493F-9F6E-451D24311EA6}" destId="{50349828-9B57-4E38-B3DE-12ABC52DD242}" srcOrd="0" destOrd="0" parTransId="{C75D5AD1-171D-4309-A921-814DE4B12D8C}" sibTransId="{EB6BA1C0-9A24-4E03-B974-075D0F65F6C3}"/>
    <dgm:cxn modelId="{26332E80-5DA7-42B2-856B-10FC146D32CF}" srcId="{44FF51EC-6F57-4A2C-BC6A-3D242B837BCF}" destId="{59AACB29-1183-4F46-8B1A-5F41BF6C7D85}" srcOrd="5" destOrd="0" parTransId="{6AED8771-C216-4FD1-82D5-62F832D0E721}" sibTransId="{597AAFD7-95A6-43BA-AC8A-DD53D4A4D8F1}"/>
    <dgm:cxn modelId="{2250E287-5A8B-4C17-8E43-AF2A367FE9BE}" type="presOf" srcId="{44FF51EC-6F57-4A2C-BC6A-3D242B837BCF}" destId="{F00F0DDD-8F0D-40C7-B288-204DE05F41E4}" srcOrd="0" destOrd="0" presId="urn:microsoft.com/office/officeart/2005/8/layout/vList5"/>
    <dgm:cxn modelId="{4BDF0189-D369-4B1E-BDCB-EC1ACA8D9ED1}" srcId="{52E69895-9394-4883-9F31-F436D150E5B4}" destId="{0D22BEA2-74C8-4823-A0C2-ACF510FB30EF}" srcOrd="0" destOrd="0" parTransId="{B14A3697-9B82-4CB3-9774-ADD9842BC000}" sibTransId="{2A006479-F993-4001-A202-2DB049E8F3DA}"/>
    <dgm:cxn modelId="{6ADC9695-0D94-4159-AB86-371003BDEB17}" type="presOf" srcId="{7151FC6E-2EAD-478B-A694-C1F99384C164}" destId="{2B80D8C5-38A8-4249-86BA-6C6702B044EB}" srcOrd="0" destOrd="0" presId="urn:microsoft.com/office/officeart/2005/8/layout/vList5"/>
    <dgm:cxn modelId="{91A1FB9A-B9CD-4627-AB66-07C59C120A28}" type="presOf" srcId="{CE7140EE-0589-4876-9A16-D30E24641A10}" destId="{5F9EF339-C18C-49D8-B1AF-2080AE8D5F9E}" srcOrd="0" destOrd="1" presId="urn:microsoft.com/office/officeart/2005/8/layout/vList5"/>
    <dgm:cxn modelId="{21D3B29D-AAE9-4692-A6C8-F6C124DC78A3}" srcId="{44FF51EC-6F57-4A2C-BC6A-3D242B837BCF}" destId="{52E69895-9394-4883-9F31-F436D150E5B4}" srcOrd="3" destOrd="0" parTransId="{8B5C4033-67EC-42A8-90CB-51E7EBC1F98D}" sibTransId="{AE22A68A-C497-488D-9279-CBFDFD444B19}"/>
    <dgm:cxn modelId="{8E4252A5-7C1B-4475-9551-C7582B807719}" type="presOf" srcId="{294FD496-7D59-4939-87EF-933B56D93913}" destId="{5F9EF339-C18C-49D8-B1AF-2080AE8D5F9E}" srcOrd="0" destOrd="0" presId="urn:microsoft.com/office/officeart/2005/8/layout/vList5"/>
    <dgm:cxn modelId="{493D68B4-1D8F-4BDF-936B-8FBD5CE3FB83}" srcId="{44FF51EC-6F57-4A2C-BC6A-3D242B837BCF}" destId="{2184C02C-B270-4091-B2A9-DCE26E87BF2D}" srcOrd="1" destOrd="0" parTransId="{008B931C-001F-4781-BF62-567630681648}" sibTransId="{D228D803-C307-455F-A52A-9CCEB16F0348}"/>
    <dgm:cxn modelId="{EA7518B7-19A6-48BA-9BA1-157680C8665E}" type="presOf" srcId="{32714793-1697-4373-A3D0-CF4027A66D3F}" destId="{85C7BE44-2F1C-40B0-9E69-8C52F03671AB}" srcOrd="0" destOrd="1" presId="urn:microsoft.com/office/officeart/2005/8/layout/vList5"/>
    <dgm:cxn modelId="{9CE005B8-C956-483A-A25B-CDDAF24848DC}" type="presOf" srcId="{0D22BEA2-74C8-4823-A0C2-ACF510FB30EF}" destId="{14E8E65F-676D-4E93-BFBA-6CCE80A7B3BB}" srcOrd="0" destOrd="0" presId="urn:microsoft.com/office/officeart/2005/8/layout/vList5"/>
    <dgm:cxn modelId="{0FC17EBC-898A-4AC1-866C-8F46A02C285F}" srcId="{0BF58517-0AB0-45B8-92D5-1C46FE1D9BFF}" destId="{77AD3AC7-890A-44AF-8AF2-0ADBAADA2653}" srcOrd="1" destOrd="0" parTransId="{8DEF4B90-71EF-4F98-B772-36C695EB8497}" sibTransId="{B00D61DF-466E-43D5-966C-8E66B1D0127F}"/>
    <dgm:cxn modelId="{7E3E89BD-CCA1-4CEE-8C21-52C77DE3843A}" srcId="{59AACB29-1183-4F46-8B1A-5F41BF6C7D85}" destId="{CE7140EE-0589-4876-9A16-D30E24641A10}" srcOrd="1" destOrd="0" parTransId="{D27CA529-3F20-4F9D-AEC0-7179A7A6B03D}" sibTransId="{52FC1D45-2490-47B4-927B-810D4438C3A2}"/>
    <dgm:cxn modelId="{A9BC94CF-44F7-4A6F-A50D-1832A3502F4A}" type="presOf" srcId="{2184C02C-B270-4091-B2A9-DCE26E87BF2D}" destId="{C86A8F79-968D-48A9-9AD6-6AEC846FE4D9}" srcOrd="0" destOrd="0" presId="urn:microsoft.com/office/officeart/2005/8/layout/vList5"/>
    <dgm:cxn modelId="{5AAA05D0-B72D-49C3-BD61-086F76F191A1}" srcId="{7151FC6E-2EAD-478B-A694-C1F99384C164}" destId="{A808FED3-1D50-4F88-9908-54371C9E47E6}" srcOrd="0" destOrd="0" parTransId="{7D763B56-F5E4-4308-B3E6-800EFF717EF0}" sibTransId="{E283E40B-CFAC-4073-80EC-6C38BEF5665A}"/>
    <dgm:cxn modelId="{8D0189D6-B289-4464-9657-AC1F134E1B27}" type="presOf" srcId="{50349828-9B57-4E38-B3DE-12ABC52DD242}" destId="{F1DCC119-8B39-415B-9ECA-9860EE88F0B6}" srcOrd="0" destOrd="0" presId="urn:microsoft.com/office/officeart/2005/8/layout/vList5"/>
    <dgm:cxn modelId="{1DE537DA-35C3-4987-B70C-D81376BD8A36}" srcId="{44FF51EC-6F57-4A2C-BC6A-3D242B837BCF}" destId="{7151FC6E-2EAD-478B-A694-C1F99384C164}" srcOrd="0" destOrd="0" parTransId="{D6A1684F-CA69-471E-9BBC-09CE7F645DC4}" sibTransId="{8A02DF3D-1A06-4B39-A830-08071E89B41A}"/>
    <dgm:cxn modelId="{F2F4F1DA-E6C4-4D7D-9F42-66AD0A91E4E5}" type="presOf" srcId="{241401FD-BE6D-493F-9F6E-451D24311EA6}" destId="{0E006E8B-E6CE-4A39-B4B6-2F1CA893A2B5}" srcOrd="0" destOrd="0" presId="urn:microsoft.com/office/officeart/2005/8/layout/vList5"/>
    <dgm:cxn modelId="{66CBFBDC-65FC-4DBC-9855-7A4761065A96}" srcId="{0BF58517-0AB0-45B8-92D5-1C46FE1D9BFF}" destId="{349ECE74-14EE-4D17-9E04-DE73A4257E60}" srcOrd="0" destOrd="0" parTransId="{E3FAB225-B922-4776-AC02-FE0A09E38E10}" sibTransId="{8628B0B4-3B13-41E5-BD5A-DE6D15B9FC5A}"/>
    <dgm:cxn modelId="{546C7BE2-E68D-4673-9D9B-3A59826F62F6}" srcId="{52E69895-9394-4883-9F31-F436D150E5B4}" destId="{E776E8AF-6706-4DDE-AE8F-F90B69D162E0}" srcOrd="1" destOrd="0" parTransId="{F616E11F-E20C-4F35-AE9B-297F0CA00B99}" sibTransId="{6EFFF1F1-50CA-4B1C-A39D-7D36A9A57859}"/>
    <dgm:cxn modelId="{5C1512F1-23ED-4BDE-A073-EE78FF1C027A}" srcId="{2184C02C-B270-4091-B2A9-DCE26E87BF2D}" destId="{7B414F5A-C236-409A-A6BF-9584CF98A164}" srcOrd="1" destOrd="0" parTransId="{4270A5C7-95FE-451A-96F8-093EF85A3211}" sibTransId="{6C0E07C6-0F1F-4FE4-917B-933FAEA39D20}"/>
    <dgm:cxn modelId="{827AF45D-D4E4-4101-8821-B74102B9A843}" type="presParOf" srcId="{F00F0DDD-8F0D-40C7-B288-204DE05F41E4}" destId="{546EBE01-8B77-4C8A-BB36-EDBE0E1AED3C}" srcOrd="0" destOrd="0" presId="urn:microsoft.com/office/officeart/2005/8/layout/vList5"/>
    <dgm:cxn modelId="{19A8B930-344C-4DAE-B12C-746124B4AAB3}" type="presParOf" srcId="{546EBE01-8B77-4C8A-BB36-EDBE0E1AED3C}" destId="{2B80D8C5-38A8-4249-86BA-6C6702B044EB}" srcOrd="0" destOrd="0" presId="urn:microsoft.com/office/officeart/2005/8/layout/vList5"/>
    <dgm:cxn modelId="{80677C71-2D9D-46B4-871B-6F2EF59E30E5}" type="presParOf" srcId="{546EBE01-8B77-4C8A-BB36-EDBE0E1AED3C}" destId="{85C7BE44-2F1C-40B0-9E69-8C52F03671AB}" srcOrd="1" destOrd="0" presId="urn:microsoft.com/office/officeart/2005/8/layout/vList5"/>
    <dgm:cxn modelId="{9B44A038-1E1C-4B2E-9582-8A0812F60BC9}" type="presParOf" srcId="{F00F0DDD-8F0D-40C7-B288-204DE05F41E4}" destId="{AE8E3A61-86C8-4154-A96B-EB098C3BF078}" srcOrd="1" destOrd="0" presId="urn:microsoft.com/office/officeart/2005/8/layout/vList5"/>
    <dgm:cxn modelId="{C7B9BEF4-E491-4F0E-B01A-DF761723276A}" type="presParOf" srcId="{F00F0DDD-8F0D-40C7-B288-204DE05F41E4}" destId="{D9F977E4-5941-4A80-BA63-195F5710F233}" srcOrd="2" destOrd="0" presId="urn:microsoft.com/office/officeart/2005/8/layout/vList5"/>
    <dgm:cxn modelId="{3E83D21D-D3A4-43D8-A451-43C07D2F95AB}" type="presParOf" srcId="{D9F977E4-5941-4A80-BA63-195F5710F233}" destId="{C86A8F79-968D-48A9-9AD6-6AEC846FE4D9}" srcOrd="0" destOrd="0" presId="urn:microsoft.com/office/officeart/2005/8/layout/vList5"/>
    <dgm:cxn modelId="{119B384C-95DB-4620-926E-E7C4BF4020D9}" type="presParOf" srcId="{D9F977E4-5941-4A80-BA63-195F5710F233}" destId="{60FE5E29-60E1-4AD1-B420-158365DD2136}" srcOrd="1" destOrd="0" presId="urn:microsoft.com/office/officeart/2005/8/layout/vList5"/>
    <dgm:cxn modelId="{0D24F22C-6728-438C-85AD-7576FDC2F972}" type="presParOf" srcId="{F00F0DDD-8F0D-40C7-B288-204DE05F41E4}" destId="{D79FB7E1-4C06-4CC6-8378-DD77E86206F1}" srcOrd="3" destOrd="0" presId="urn:microsoft.com/office/officeart/2005/8/layout/vList5"/>
    <dgm:cxn modelId="{AE1FE812-3232-4797-A3A7-23167085078E}" type="presParOf" srcId="{F00F0DDD-8F0D-40C7-B288-204DE05F41E4}" destId="{6C1B7792-E18C-45CE-9A8B-7FC21FAB4A50}" srcOrd="4" destOrd="0" presId="urn:microsoft.com/office/officeart/2005/8/layout/vList5"/>
    <dgm:cxn modelId="{11A88258-D03C-4711-8B00-05EB8ED518E2}" type="presParOf" srcId="{6C1B7792-E18C-45CE-9A8B-7FC21FAB4A50}" destId="{0E006E8B-E6CE-4A39-B4B6-2F1CA893A2B5}" srcOrd="0" destOrd="0" presId="urn:microsoft.com/office/officeart/2005/8/layout/vList5"/>
    <dgm:cxn modelId="{9C8529B6-77F0-458A-83E2-BE9DA38EFF6E}" type="presParOf" srcId="{6C1B7792-E18C-45CE-9A8B-7FC21FAB4A50}" destId="{F1DCC119-8B39-415B-9ECA-9860EE88F0B6}" srcOrd="1" destOrd="0" presId="urn:microsoft.com/office/officeart/2005/8/layout/vList5"/>
    <dgm:cxn modelId="{A8B04501-03AA-4D85-96DC-15A87686FF48}" type="presParOf" srcId="{F00F0DDD-8F0D-40C7-B288-204DE05F41E4}" destId="{42417F4F-F6A2-4194-9C7C-AE019C642E2B}" srcOrd="5" destOrd="0" presId="urn:microsoft.com/office/officeart/2005/8/layout/vList5"/>
    <dgm:cxn modelId="{AAE5D416-1DF1-4A97-9F20-7A6CCF0415C2}" type="presParOf" srcId="{F00F0DDD-8F0D-40C7-B288-204DE05F41E4}" destId="{15E88995-9569-49BD-B7D8-02A6281BADA3}" srcOrd="6" destOrd="0" presId="urn:microsoft.com/office/officeart/2005/8/layout/vList5"/>
    <dgm:cxn modelId="{C1596ACC-5904-4F87-912B-7B689392B432}" type="presParOf" srcId="{15E88995-9569-49BD-B7D8-02A6281BADA3}" destId="{36BDDE3D-9689-42BA-90FD-1AC02411BDF3}" srcOrd="0" destOrd="0" presId="urn:microsoft.com/office/officeart/2005/8/layout/vList5"/>
    <dgm:cxn modelId="{1216E745-0FC4-413B-BDFB-D7170459CA0B}" type="presParOf" srcId="{15E88995-9569-49BD-B7D8-02A6281BADA3}" destId="{14E8E65F-676D-4E93-BFBA-6CCE80A7B3BB}" srcOrd="1" destOrd="0" presId="urn:microsoft.com/office/officeart/2005/8/layout/vList5"/>
    <dgm:cxn modelId="{36DBF058-CC86-4E18-BA4D-984889B19627}" type="presParOf" srcId="{F00F0DDD-8F0D-40C7-B288-204DE05F41E4}" destId="{AD8690A4-5756-481A-944C-00483F071972}" srcOrd="7" destOrd="0" presId="urn:microsoft.com/office/officeart/2005/8/layout/vList5"/>
    <dgm:cxn modelId="{137561B1-2452-41E4-B11D-AD521ECE9C70}" type="presParOf" srcId="{F00F0DDD-8F0D-40C7-B288-204DE05F41E4}" destId="{A2DAC623-F2FE-4085-834E-510EB91AC309}" srcOrd="8" destOrd="0" presId="urn:microsoft.com/office/officeart/2005/8/layout/vList5"/>
    <dgm:cxn modelId="{629BA057-88AA-44C1-8680-350C3DC47D67}" type="presParOf" srcId="{A2DAC623-F2FE-4085-834E-510EB91AC309}" destId="{E2A0C5EE-BF0C-42C5-A3D3-6C0FE87D368A}" srcOrd="0" destOrd="0" presId="urn:microsoft.com/office/officeart/2005/8/layout/vList5"/>
    <dgm:cxn modelId="{28F144BC-DF41-4205-9232-548C65C2A001}" type="presParOf" srcId="{A2DAC623-F2FE-4085-834E-510EB91AC309}" destId="{F0642862-B435-41FE-8A20-A0A11103CDC4}" srcOrd="1" destOrd="0" presId="urn:microsoft.com/office/officeart/2005/8/layout/vList5"/>
    <dgm:cxn modelId="{1EA7B660-5B71-4675-B448-9AE65FD6DAE5}" type="presParOf" srcId="{F00F0DDD-8F0D-40C7-B288-204DE05F41E4}" destId="{649A9754-C6E4-4C3A-8079-06E19E9D179C}" srcOrd="9" destOrd="0" presId="urn:microsoft.com/office/officeart/2005/8/layout/vList5"/>
    <dgm:cxn modelId="{212A7AFE-B237-4423-B987-D0B0D6D37165}" type="presParOf" srcId="{F00F0DDD-8F0D-40C7-B288-204DE05F41E4}" destId="{2BA3BFFC-BE1F-4078-B18C-35A660F75CFD}" srcOrd="10" destOrd="0" presId="urn:microsoft.com/office/officeart/2005/8/layout/vList5"/>
    <dgm:cxn modelId="{76FC6D2D-3DBB-41DC-9110-522AB534534C}" type="presParOf" srcId="{2BA3BFFC-BE1F-4078-B18C-35A660F75CFD}" destId="{C20E39C7-1514-4E03-807E-C3568D7C5B50}" srcOrd="0" destOrd="0" presId="urn:microsoft.com/office/officeart/2005/8/layout/vList5"/>
    <dgm:cxn modelId="{2B03BC3E-CA20-409E-9FEE-53FF873EC306}" type="presParOf" srcId="{2BA3BFFC-BE1F-4078-B18C-35A660F75CFD}" destId="{5F9EF339-C18C-49D8-B1AF-2080AE8D5F9E}" srcOrd="1" destOrd="0" presId="urn:microsoft.com/office/officeart/2005/8/layout/vList5"/>
  </dgm:cxnLst>
  <dgm:bg/>
  <dgm:whole/>
  <dgm:extLst>
    <a:ext uri="http://schemas.microsoft.com/office/drawing/2008/diagram">
      <dsp:dataModelExt xmlns:dsp="http://schemas.microsoft.com/office/drawing/2008/diagram" relId="rId58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9B63C08B-2107-4409-9D37-7686F2D3E535}" type="doc">
      <dgm:prSet loTypeId="urn:microsoft.com/office/officeart/2005/8/layout/list1" loCatId="list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endParaRPr lang="en-US"/>
        </a:p>
      </dgm:t>
    </dgm:pt>
    <dgm:pt modelId="{D38235FA-9CCA-4BB6-B012-F5BD72BE565D}">
      <dgm:prSet phldrT="[Text]" custT="1"/>
      <dgm:spPr>
        <a:xfrm>
          <a:off x="160514" y="5642"/>
          <a:ext cx="2247203" cy="383760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US" sz="1000" dirty="0">
              <a:latin typeface="Arial"/>
              <a:ea typeface="+mn-ea"/>
              <a:cs typeface="+mn-cs"/>
            </a:rPr>
            <a:t>Feelings</a:t>
          </a:r>
        </a:p>
      </dgm:t>
    </dgm:pt>
    <dgm:pt modelId="{13850EC9-A5F0-44DF-BD7F-F9C70AAD25F3}" type="parTrans" cxnId="{C243577D-74F5-45D1-B918-E938704DB9EE}">
      <dgm:prSet/>
      <dgm:spPr/>
      <dgm:t>
        <a:bodyPr/>
        <a:lstStyle/>
        <a:p>
          <a:endParaRPr lang="en-US" sz="1100"/>
        </a:p>
      </dgm:t>
    </dgm:pt>
    <dgm:pt modelId="{4DABBB4C-CC6D-4522-AB14-BDE67848FF34}" type="sibTrans" cxnId="{C243577D-74F5-45D1-B918-E938704DB9EE}">
      <dgm:prSet/>
      <dgm:spPr/>
      <dgm:t>
        <a:bodyPr/>
        <a:lstStyle/>
        <a:p>
          <a:endParaRPr lang="en-US" sz="1100"/>
        </a:p>
      </dgm:t>
    </dgm:pt>
    <dgm:pt modelId="{FB3EBD3A-1B9C-497E-9A3E-B0134BBE0743}">
      <dgm:prSet phldrT="[Text]" custT="1"/>
      <dgm:spPr>
        <a:xfrm>
          <a:off x="160514" y="810309"/>
          <a:ext cx="2247203" cy="383760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000" noProof="0" dirty="0">
              <a:latin typeface="Arial"/>
              <a:ea typeface="+mn-ea"/>
              <a:cs typeface="+mn-cs"/>
            </a:rPr>
            <a:t>Behaviour</a:t>
          </a:r>
        </a:p>
      </dgm:t>
    </dgm:pt>
    <dgm:pt modelId="{8E5A7F41-1374-4CB6-A434-80B094C4BD10}" type="parTrans" cxnId="{30BE5A12-DACD-4341-922C-63873F470280}">
      <dgm:prSet/>
      <dgm:spPr/>
      <dgm:t>
        <a:bodyPr/>
        <a:lstStyle/>
        <a:p>
          <a:endParaRPr lang="en-US" sz="1100"/>
        </a:p>
      </dgm:t>
    </dgm:pt>
    <dgm:pt modelId="{58FA0644-39D6-4CCD-BB70-FB6A14008790}" type="sibTrans" cxnId="{30BE5A12-DACD-4341-922C-63873F470280}">
      <dgm:prSet/>
      <dgm:spPr/>
      <dgm:t>
        <a:bodyPr/>
        <a:lstStyle/>
        <a:p>
          <a:endParaRPr lang="en-US" sz="1100"/>
        </a:p>
      </dgm:t>
    </dgm:pt>
    <dgm:pt modelId="{04A7C66B-1AB3-405F-A42C-9C302DFFF0DE}">
      <dgm:prSet phldrT="[Text]" custT="1"/>
      <dgm:spPr>
        <a:xfrm>
          <a:off x="160514" y="1614977"/>
          <a:ext cx="2247203" cy="383760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US" sz="1000" dirty="0">
              <a:latin typeface="Arial"/>
              <a:ea typeface="+mn-ea"/>
              <a:cs typeface="+mn-cs"/>
            </a:rPr>
            <a:t>Effects</a:t>
          </a:r>
        </a:p>
      </dgm:t>
    </dgm:pt>
    <dgm:pt modelId="{00A81BAE-EB43-4E2B-9A38-E5E35D307E18}" type="parTrans" cxnId="{D321E29C-03A5-412A-84D4-8415C623D22C}">
      <dgm:prSet/>
      <dgm:spPr/>
      <dgm:t>
        <a:bodyPr/>
        <a:lstStyle/>
        <a:p>
          <a:endParaRPr lang="en-US" sz="1100"/>
        </a:p>
      </dgm:t>
    </dgm:pt>
    <dgm:pt modelId="{CE56CE6A-E406-49B5-9E19-ED50AC5C94A6}" type="sibTrans" cxnId="{D321E29C-03A5-412A-84D4-8415C623D22C}">
      <dgm:prSet/>
      <dgm:spPr/>
      <dgm:t>
        <a:bodyPr/>
        <a:lstStyle/>
        <a:p>
          <a:endParaRPr lang="en-US" sz="1100"/>
        </a:p>
      </dgm:t>
    </dgm:pt>
    <dgm:pt modelId="{D17D38B5-73EE-4A99-BE91-A4304421511F}">
      <dgm:prSet phldrT="[Text]" custT="1"/>
      <dgm:spPr>
        <a:xfrm>
          <a:off x="160514" y="2419645"/>
          <a:ext cx="2247203" cy="383760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US" sz="1000" dirty="0">
              <a:latin typeface="Arial"/>
              <a:ea typeface="+mn-ea"/>
              <a:cs typeface="+mn-cs"/>
            </a:rPr>
            <a:t>Acceptable alternative behavior</a:t>
          </a:r>
        </a:p>
      </dgm:t>
    </dgm:pt>
    <dgm:pt modelId="{B56C4381-7E57-4B6F-A090-7CEB4A0B423D}" type="parTrans" cxnId="{F6C3E3F4-92E2-4C2E-AE94-FFFE528C9B98}">
      <dgm:prSet/>
      <dgm:spPr/>
      <dgm:t>
        <a:bodyPr/>
        <a:lstStyle/>
        <a:p>
          <a:endParaRPr lang="en-US" sz="1100"/>
        </a:p>
      </dgm:t>
    </dgm:pt>
    <dgm:pt modelId="{68A22D5A-8BE5-40AA-AF64-D8A9DCBB1564}" type="sibTrans" cxnId="{F6C3E3F4-92E2-4C2E-AE94-FFFE528C9B98}">
      <dgm:prSet/>
      <dgm:spPr/>
      <dgm:t>
        <a:bodyPr/>
        <a:lstStyle/>
        <a:p>
          <a:endParaRPr lang="en-US" sz="1100"/>
        </a:p>
      </dgm:t>
    </dgm:pt>
    <dgm:pt modelId="{2CBCF2AE-EEED-48B5-B39B-6D48FE52D89C}">
      <dgm:prSet phldrT="[Text]" custT="1"/>
      <dgm:spPr>
        <a:xfrm>
          <a:off x="0" y="197522"/>
          <a:ext cx="3210290" cy="542587"/>
        </a:xfrm>
        <a:prstGeom prst="rect">
          <a:avLst/>
        </a:prstGeom>
      </dgm:spPr>
      <dgm:t>
        <a:bodyPr/>
        <a:lstStyle/>
        <a:p>
          <a:pPr>
            <a:buChar char="•"/>
          </a:pPr>
          <a:r>
            <a:rPr lang="en-US" sz="1000" dirty="0">
              <a:latin typeface="Arial"/>
              <a:ea typeface="+mn-ea"/>
              <a:cs typeface="+mn-cs"/>
            </a:rPr>
            <a:t>Own the feeling</a:t>
          </a:r>
        </a:p>
      </dgm:t>
    </dgm:pt>
    <dgm:pt modelId="{D572A5FF-E0F3-4B57-B8BC-2107A1086826}" type="parTrans" cxnId="{4F8537A6-0D00-44EF-B645-DC9FD3E7EEEB}">
      <dgm:prSet/>
      <dgm:spPr/>
      <dgm:t>
        <a:bodyPr/>
        <a:lstStyle/>
        <a:p>
          <a:endParaRPr lang="en-US" sz="1100"/>
        </a:p>
      </dgm:t>
    </dgm:pt>
    <dgm:pt modelId="{3D2BE9AA-508A-4DCE-9A91-F9E1F89E8341}" type="sibTrans" cxnId="{4F8537A6-0D00-44EF-B645-DC9FD3E7EEEB}">
      <dgm:prSet/>
      <dgm:spPr/>
      <dgm:t>
        <a:bodyPr/>
        <a:lstStyle/>
        <a:p>
          <a:endParaRPr lang="en-US" sz="1100"/>
        </a:p>
      </dgm:t>
    </dgm:pt>
    <dgm:pt modelId="{D0DBE99E-5F16-470D-979D-BD595C363423}">
      <dgm:prSet phldrT="[Text]" custT="1"/>
      <dgm:spPr>
        <a:xfrm>
          <a:off x="0" y="1002189"/>
          <a:ext cx="3210290" cy="542587"/>
        </a:xfrm>
        <a:prstGeom prst="rect">
          <a:avLst/>
        </a:prstGeom>
      </dgm:spPr>
      <dgm:t>
        <a:bodyPr/>
        <a:lstStyle/>
        <a:p>
          <a:pPr>
            <a:buChar char="•"/>
          </a:pPr>
          <a:r>
            <a:rPr lang="en-AU" sz="1000" noProof="0" dirty="0">
              <a:latin typeface="Arial"/>
              <a:ea typeface="+mn-ea"/>
              <a:cs typeface="+mn-cs"/>
            </a:rPr>
            <a:t>Describe their behaviour</a:t>
          </a:r>
        </a:p>
      </dgm:t>
    </dgm:pt>
    <dgm:pt modelId="{BA540DF6-8567-41F2-A09F-A99F6FA89649}" type="parTrans" cxnId="{105D1BDA-AB04-4AAC-AF1C-3CA0EDE6A3C8}">
      <dgm:prSet/>
      <dgm:spPr/>
      <dgm:t>
        <a:bodyPr/>
        <a:lstStyle/>
        <a:p>
          <a:endParaRPr lang="en-US" sz="1100"/>
        </a:p>
      </dgm:t>
    </dgm:pt>
    <dgm:pt modelId="{C1FF370A-BC4A-422D-987C-AB61686EC281}" type="sibTrans" cxnId="{105D1BDA-AB04-4AAC-AF1C-3CA0EDE6A3C8}">
      <dgm:prSet/>
      <dgm:spPr/>
      <dgm:t>
        <a:bodyPr/>
        <a:lstStyle/>
        <a:p>
          <a:endParaRPr lang="en-US" sz="1100"/>
        </a:p>
      </dgm:t>
    </dgm:pt>
    <dgm:pt modelId="{E5D1A16B-D219-48FB-8B9B-4F90E9744F09}">
      <dgm:prSet phldrT="[Text]" custT="1"/>
      <dgm:spPr>
        <a:xfrm>
          <a:off x="0" y="1806857"/>
          <a:ext cx="3210290" cy="542587"/>
        </a:xfrm>
        <a:prstGeom prst="rect">
          <a:avLst/>
        </a:prstGeom>
      </dgm:spPr>
      <dgm:t>
        <a:bodyPr/>
        <a:lstStyle/>
        <a:p>
          <a:pPr>
            <a:buChar char="•"/>
          </a:pPr>
          <a:r>
            <a:rPr lang="en-US" sz="1000" dirty="0">
              <a:latin typeface="Arial"/>
              <a:ea typeface="+mn-ea"/>
              <a:cs typeface="+mn-cs"/>
            </a:rPr>
            <a:t>How it affects you</a:t>
          </a:r>
        </a:p>
      </dgm:t>
    </dgm:pt>
    <dgm:pt modelId="{61B1F49C-BF7E-425F-95AC-76779A826671}" type="parTrans" cxnId="{E4147E08-4EE1-45FC-8B30-17F004DA6813}">
      <dgm:prSet/>
      <dgm:spPr/>
      <dgm:t>
        <a:bodyPr/>
        <a:lstStyle/>
        <a:p>
          <a:endParaRPr lang="en-US" sz="1100"/>
        </a:p>
      </dgm:t>
    </dgm:pt>
    <dgm:pt modelId="{E35411B6-0FA9-4A19-9E9F-F99C6B4A51D0}" type="sibTrans" cxnId="{E4147E08-4EE1-45FC-8B30-17F004DA6813}">
      <dgm:prSet/>
      <dgm:spPr/>
      <dgm:t>
        <a:bodyPr/>
        <a:lstStyle/>
        <a:p>
          <a:endParaRPr lang="en-US" sz="1100"/>
        </a:p>
      </dgm:t>
    </dgm:pt>
    <dgm:pt modelId="{D1B77AAD-E10B-45ED-ACB9-F1572DF0D095}">
      <dgm:prSet phldrT="[Text]" custT="1"/>
      <dgm:spPr>
        <a:xfrm>
          <a:off x="0" y="2611525"/>
          <a:ext cx="3210290" cy="542587"/>
        </a:xfrm>
        <a:prstGeom prst="rect">
          <a:avLst/>
        </a:prstGeom>
      </dgm:spPr>
      <dgm:t>
        <a:bodyPr/>
        <a:lstStyle/>
        <a:p>
          <a:pPr>
            <a:buChar char="•"/>
          </a:pPr>
          <a:r>
            <a:rPr lang="en-US" sz="1000" dirty="0">
              <a:latin typeface="Arial"/>
              <a:ea typeface="+mn-ea"/>
              <a:cs typeface="+mn-cs"/>
            </a:rPr>
            <a:t>Offer an alternative</a:t>
          </a:r>
        </a:p>
      </dgm:t>
    </dgm:pt>
    <dgm:pt modelId="{A637BAB6-E747-4D97-91FB-70D9125B3DCD}" type="parTrans" cxnId="{9D364F92-6FF2-411A-92A4-4B5FCB479C61}">
      <dgm:prSet/>
      <dgm:spPr/>
      <dgm:t>
        <a:bodyPr/>
        <a:lstStyle/>
        <a:p>
          <a:endParaRPr lang="en-US" sz="1100"/>
        </a:p>
      </dgm:t>
    </dgm:pt>
    <dgm:pt modelId="{7711297E-9BF3-4D23-B46A-D41508E1895E}" type="sibTrans" cxnId="{9D364F92-6FF2-411A-92A4-4B5FCB479C61}">
      <dgm:prSet/>
      <dgm:spPr/>
      <dgm:t>
        <a:bodyPr/>
        <a:lstStyle/>
        <a:p>
          <a:endParaRPr lang="en-US" sz="1100"/>
        </a:p>
      </dgm:t>
    </dgm:pt>
    <dgm:pt modelId="{0F8E517A-1D4B-4D80-9BC6-697FA1DDDBB6}" type="pres">
      <dgm:prSet presAssocID="{9B63C08B-2107-4409-9D37-7686F2D3E535}" presName="linear" presStyleCnt="0">
        <dgm:presLayoutVars>
          <dgm:dir/>
          <dgm:animLvl val="lvl"/>
          <dgm:resizeHandles val="exact"/>
        </dgm:presLayoutVars>
      </dgm:prSet>
      <dgm:spPr/>
    </dgm:pt>
    <dgm:pt modelId="{22B4BC3C-C7FD-4BF6-942D-E1491ECCC782}" type="pres">
      <dgm:prSet presAssocID="{D38235FA-9CCA-4BB6-B012-F5BD72BE565D}" presName="parentLin" presStyleCnt="0"/>
      <dgm:spPr/>
    </dgm:pt>
    <dgm:pt modelId="{33296F43-B817-4BDD-AAE1-A439734B3C2E}" type="pres">
      <dgm:prSet presAssocID="{D38235FA-9CCA-4BB6-B012-F5BD72BE565D}" presName="parentLeftMargin" presStyleLbl="node1" presStyleIdx="0" presStyleCnt="4"/>
      <dgm:spPr/>
    </dgm:pt>
    <dgm:pt modelId="{C7B8AB94-2635-4C97-A7D2-28D10390BE0E}" type="pres">
      <dgm:prSet presAssocID="{D38235FA-9CCA-4BB6-B012-F5BD72BE565D}" presName="parentText" presStyleLbl="node1" presStyleIdx="0" presStyleCnt="4">
        <dgm:presLayoutVars>
          <dgm:chMax val="0"/>
          <dgm:bulletEnabled val="1"/>
        </dgm:presLayoutVars>
      </dgm:prSet>
      <dgm:spPr/>
    </dgm:pt>
    <dgm:pt modelId="{9F2A053F-914C-48AD-90F9-BA790B624936}" type="pres">
      <dgm:prSet presAssocID="{D38235FA-9CCA-4BB6-B012-F5BD72BE565D}" presName="negativeSpace" presStyleCnt="0"/>
      <dgm:spPr/>
    </dgm:pt>
    <dgm:pt modelId="{E6BC312B-F7D4-4455-9CB1-67416F5220FE}" type="pres">
      <dgm:prSet presAssocID="{D38235FA-9CCA-4BB6-B012-F5BD72BE565D}" presName="childText" presStyleLbl="conFgAcc1" presStyleIdx="0" presStyleCnt="4">
        <dgm:presLayoutVars>
          <dgm:bulletEnabled val="1"/>
        </dgm:presLayoutVars>
      </dgm:prSet>
      <dgm:spPr/>
    </dgm:pt>
    <dgm:pt modelId="{E8AA4118-CA5C-424F-A72F-79E356EB7F99}" type="pres">
      <dgm:prSet presAssocID="{4DABBB4C-CC6D-4522-AB14-BDE67848FF34}" presName="spaceBetweenRectangles" presStyleCnt="0"/>
      <dgm:spPr/>
    </dgm:pt>
    <dgm:pt modelId="{EEC61C77-453B-4640-A289-A9F20BC10138}" type="pres">
      <dgm:prSet presAssocID="{FB3EBD3A-1B9C-497E-9A3E-B0134BBE0743}" presName="parentLin" presStyleCnt="0"/>
      <dgm:spPr/>
    </dgm:pt>
    <dgm:pt modelId="{4CE3F161-2C42-4689-AAC4-C21CBC17B657}" type="pres">
      <dgm:prSet presAssocID="{FB3EBD3A-1B9C-497E-9A3E-B0134BBE0743}" presName="parentLeftMargin" presStyleLbl="node1" presStyleIdx="0" presStyleCnt="4"/>
      <dgm:spPr/>
    </dgm:pt>
    <dgm:pt modelId="{EC1C3EBD-975D-4E6C-84B8-DD769005BDF2}" type="pres">
      <dgm:prSet presAssocID="{FB3EBD3A-1B9C-497E-9A3E-B0134BBE0743}" presName="parentText" presStyleLbl="node1" presStyleIdx="1" presStyleCnt="4">
        <dgm:presLayoutVars>
          <dgm:chMax val="0"/>
          <dgm:bulletEnabled val="1"/>
        </dgm:presLayoutVars>
      </dgm:prSet>
      <dgm:spPr/>
    </dgm:pt>
    <dgm:pt modelId="{98D50B3F-9D96-475D-ACA2-60381B7216A0}" type="pres">
      <dgm:prSet presAssocID="{FB3EBD3A-1B9C-497E-9A3E-B0134BBE0743}" presName="negativeSpace" presStyleCnt="0"/>
      <dgm:spPr/>
    </dgm:pt>
    <dgm:pt modelId="{9C7B9F47-65AA-4400-8D26-915F589D8071}" type="pres">
      <dgm:prSet presAssocID="{FB3EBD3A-1B9C-497E-9A3E-B0134BBE0743}" presName="childText" presStyleLbl="conFgAcc1" presStyleIdx="1" presStyleCnt="4">
        <dgm:presLayoutVars>
          <dgm:bulletEnabled val="1"/>
        </dgm:presLayoutVars>
      </dgm:prSet>
      <dgm:spPr/>
    </dgm:pt>
    <dgm:pt modelId="{75730316-FB71-4CEA-BD73-FB7CE81A26D5}" type="pres">
      <dgm:prSet presAssocID="{58FA0644-39D6-4CCD-BB70-FB6A14008790}" presName="spaceBetweenRectangles" presStyleCnt="0"/>
      <dgm:spPr/>
    </dgm:pt>
    <dgm:pt modelId="{D646AC2F-BCFF-4527-8F98-C0AD23FC80E2}" type="pres">
      <dgm:prSet presAssocID="{04A7C66B-1AB3-405F-A42C-9C302DFFF0DE}" presName="parentLin" presStyleCnt="0"/>
      <dgm:spPr/>
    </dgm:pt>
    <dgm:pt modelId="{D67E9F8C-B109-43E3-B75D-3D2BF7AD7317}" type="pres">
      <dgm:prSet presAssocID="{04A7C66B-1AB3-405F-A42C-9C302DFFF0DE}" presName="parentLeftMargin" presStyleLbl="node1" presStyleIdx="1" presStyleCnt="4"/>
      <dgm:spPr/>
    </dgm:pt>
    <dgm:pt modelId="{98DE3B68-3515-4562-9EC4-402245CEDF65}" type="pres">
      <dgm:prSet presAssocID="{04A7C66B-1AB3-405F-A42C-9C302DFFF0DE}" presName="parentText" presStyleLbl="node1" presStyleIdx="2" presStyleCnt="4">
        <dgm:presLayoutVars>
          <dgm:chMax val="0"/>
          <dgm:bulletEnabled val="1"/>
        </dgm:presLayoutVars>
      </dgm:prSet>
      <dgm:spPr/>
    </dgm:pt>
    <dgm:pt modelId="{B64EE4FA-9027-4506-8A33-A8329E302116}" type="pres">
      <dgm:prSet presAssocID="{04A7C66B-1AB3-405F-A42C-9C302DFFF0DE}" presName="negativeSpace" presStyleCnt="0"/>
      <dgm:spPr/>
    </dgm:pt>
    <dgm:pt modelId="{865DF6FC-9C65-41EA-9EBF-70367CC19E8E}" type="pres">
      <dgm:prSet presAssocID="{04A7C66B-1AB3-405F-A42C-9C302DFFF0DE}" presName="childText" presStyleLbl="conFgAcc1" presStyleIdx="2" presStyleCnt="4">
        <dgm:presLayoutVars>
          <dgm:bulletEnabled val="1"/>
        </dgm:presLayoutVars>
      </dgm:prSet>
      <dgm:spPr/>
    </dgm:pt>
    <dgm:pt modelId="{DAE7FD94-E38A-4934-9F61-ED5F3A9E6880}" type="pres">
      <dgm:prSet presAssocID="{CE56CE6A-E406-49B5-9E19-ED50AC5C94A6}" presName="spaceBetweenRectangles" presStyleCnt="0"/>
      <dgm:spPr/>
    </dgm:pt>
    <dgm:pt modelId="{1AC9B235-72EC-4DEA-AB81-47390D9C08BC}" type="pres">
      <dgm:prSet presAssocID="{D17D38B5-73EE-4A99-BE91-A4304421511F}" presName="parentLin" presStyleCnt="0"/>
      <dgm:spPr/>
    </dgm:pt>
    <dgm:pt modelId="{1F75259C-E7BC-4AEB-93AC-EF0517A343CD}" type="pres">
      <dgm:prSet presAssocID="{D17D38B5-73EE-4A99-BE91-A4304421511F}" presName="parentLeftMargin" presStyleLbl="node1" presStyleIdx="2" presStyleCnt="4"/>
      <dgm:spPr/>
    </dgm:pt>
    <dgm:pt modelId="{CBEBEB79-47FA-411C-AB0D-E06AC10DD64D}" type="pres">
      <dgm:prSet presAssocID="{D17D38B5-73EE-4A99-BE91-A4304421511F}" presName="parentText" presStyleLbl="node1" presStyleIdx="3" presStyleCnt="4">
        <dgm:presLayoutVars>
          <dgm:chMax val="0"/>
          <dgm:bulletEnabled val="1"/>
        </dgm:presLayoutVars>
      </dgm:prSet>
      <dgm:spPr/>
    </dgm:pt>
    <dgm:pt modelId="{434731A3-8899-4467-89B3-A40E5402E613}" type="pres">
      <dgm:prSet presAssocID="{D17D38B5-73EE-4A99-BE91-A4304421511F}" presName="negativeSpace" presStyleCnt="0"/>
      <dgm:spPr/>
    </dgm:pt>
    <dgm:pt modelId="{98D535B2-29F3-4FD8-AB7A-C3CE11898715}" type="pres">
      <dgm:prSet presAssocID="{D17D38B5-73EE-4A99-BE91-A4304421511F}" presName="childText" presStyleLbl="conFgAcc1" presStyleIdx="3" presStyleCnt="4">
        <dgm:presLayoutVars>
          <dgm:bulletEnabled val="1"/>
        </dgm:presLayoutVars>
      </dgm:prSet>
      <dgm:spPr/>
    </dgm:pt>
  </dgm:ptLst>
  <dgm:cxnLst>
    <dgm:cxn modelId="{E4147E08-4EE1-45FC-8B30-17F004DA6813}" srcId="{04A7C66B-1AB3-405F-A42C-9C302DFFF0DE}" destId="{E5D1A16B-D219-48FB-8B9B-4F90E9744F09}" srcOrd="0" destOrd="0" parTransId="{61B1F49C-BF7E-425F-95AC-76779A826671}" sibTransId="{E35411B6-0FA9-4A19-9E9F-F99C6B4A51D0}"/>
    <dgm:cxn modelId="{30BE5A12-DACD-4341-922C-63873F470280}" srcId="{9B63C08B-2107-4409-9D37-7686F2D3E535}" destId="{FB3EBD3A-1B9C-497E-9A3E-B0134BBE0743}" srcOrd="1" destOrd="0" parTransId="{8E5A7F41-1374-4CB6-A434-80B094C4BD10}" sibTransId="{58FA0644-39D6-4CCD-BB70-FB6A14008790}"/>
    <dgm:cxn modelId="{50BE7618-47F2-4A13-A4A7-F190CFC5CF4E}" type="presOf" srcId="{D38235FA-9CCA-4BB6-B012-F5BD72BE565D}" destId="{33296F43-B817-4BDD-AAE1-A439734B3C2E}" srcOrd="0" destOrd="0" presId="urn:microsoft.com/office/officeart/2005/8/layout/list1"/>
    <dgm:cxn modelId="{7DB64036-C220-4D35-BE97-30D04A617601}" type="presOf" srcId="{FB3EBD3A-1B9C-497E-9A3E-B0134BBE0743}" destId="{EC1C3EBD-975D-4E6C-84B8-DD769005BDF2}" srcOrd="1" destOrd="0" presId="urn:microsoft.com/office/officeart/2005/8/layout/list1"/>
    <dgm:cxn modelId="{6494734F-B6B5-4BB7-8427-19C69C0B3CB7}" type="presOf" srcId="{9B63C08B-2107-4409-9D37-7686F2D3E535}" destId="{0F8E517A-1D4B-4D80-9BC6-697FA1DDDBB6}" srcOrd="0" destOrd="0" presId="urn:microsoft.com/office/officeart/2005/8/layout/list1"/>
    <dgm:cxn modelId="{FE5ED155-50C0-4838-8470-0D76228CCFD3}" type="presOf" srcId="{2CBCF2AE-EEED-48B5-B39B-6D48FE52D89C}" destId="{E6BC312B-F7D4-4455-9CB1-67416F5220FE}" srcOrd="0" destOrd="0" presId="urn:microsoft.com/office/officeart/2005/8/layout/list1"/>
    <dgm:cxn modelId="{66321D7C-54E0-40F8-A154-9475B55D1539}" type="presOf" srcId="{04A7C66B-1AB3-405F-A42C-9C302DFFF0DE}" destId="{98DE3B68-3515-4562-9EC4-402245CEDF65}" srcOrd="1" destOrd="0" presId="urn:microsoft.com/office/officeart/2005/8/layout/list1"/>
    <dgm:cxn modelId="{8A512D7C-DB56-4B22-8EA0-408253C5482D}" type="presOf" srcId="{E5D1A16B-D219-48FB-8B9B-4F90E9744F09}" destId="{865DF6FC-9C65-41EA-9EBF-70367CC19E8E}" srcOrd="0" destOrd="0" presId="urn:microsoft.com/office/officeart/2005/8/layout/list1"/>
    <dgm:cxn modelId="{C243577D-74F5-45D1-B918-E938704DB9EE}" srcId="{9B63C08B-2107-4409-9D37-7686F2D3E535}" destId="{D38235FA-9CCA-4BB6-B012-F5BD72BE565D}" srcOrd="0" destOrd="0" parTransId="{13850EC9-A5F0-44DF-BD7F-F9C70AAD25F3}" sibTransId="{4DABBB4C-CC6D-4522-AB14-BDE67848FF34}"/>
    <dgm:cxn modelId="{9D364F92-6FF2-411A-92A4-4B5FCB479C61}" srcId="{D17D38B5-73EE-4A99-BE91-A4304421511F}" destId="{D1B77AAD-E10B-45ED-ACB9-F1572DF0D095}" srcOrd="0" destOrd="0" parTransId="{A637BAB6-E747-4D97-91FB-70D9125B3DCD}" sibTransId="{7711297E-9BF3-4D23-B46A-D41508E1895E}"/>
    <dgm:cxn modelId="{A70D6298-F58E-4927-8B2C-DE5ED8C3AAA9}" type="presOf" srcId="{D17D38B5-73EE-4A99-BE91-A4304421511F}" destId="{CBEBEB79-47FA-411C-AB0D-E06AC10DD64D}" srcOrd="1" destOrd="0" presId="urn:microsoft.com/office/officeart/2005/8/layout/list1"/>
    <dgm:cxn modelId="{B67B569B-0B0B-4C7F-AC47-0843551BED93}" type="presOf" srcId="{D1B77AAD-E10B-45ED-ACB9-F1572DF0D095}" destId="{98D535B2-29F3-4FD8-AB7A-C3CE11898715}" srcOrd="0" destOrd="0" presId="urn:microsoft.com/office/officeart/2005/8/layout/list1"/>
    <dgm:cxn modelId="{D321E29C-03A5-412A-84D4-8415C623D22C}" srcId="{9B63C08B-2107-4409-9D37-7686F2D3E535}" destId="{04A7C66B-1AB3-405F-A42C-9C302DFFF0DE}" srcOrd="2" destOrd="0" parTransId="{00A81BAE-EB43-4E2B-9A38-E5E35D307E18}" sibTransId="{CE56CE6A-E406-49B5-9E19-ED50AC5C94A6}"/>
    <dgm:cxn modelId="{3F3C5EA2-8EE2-4882-9D5A-121B312FCC17}" type="presOf" srcId="{D0DBE99E-5F16-470D-979D-BD595C363423}" destId="{9C7B9F47-65AA-4400-8D26-915F589D8071}" srcOrd="0" destOrd="0" presId="urn:microsoft.com/office/officeart/2005/8/layout/list1"/>
    <dgm:cxn modelId="{4F8537A6-0D00-44EF-B645-DC9FD3E7EEEB}" srcId="{D38235FA-9CCA-4BB6-B012-F5BD72BE565D}" destId="{2CBCF2AE-EEED-48B5-B39B-6D48FE52D89C}" srcOrd="0" destOrd="0" parTransId="{D572A5FF-E0F3-4B57-B8BC-2107A1086826}" sibTransId="{3D2BE9AA-508A-4DCE-9A91-F9E1F89E8341}"/>
    <dgm:cxn modelId="{D1C416AD-E4BD-4DA1-9DA7-8FA4DD21D4C3}" type="presOf" srcId="{FB3EBD3A-1B9C-497E-9A3E-B0134BBE0743}" destId="{4CE3F161-2C42-4689-AAC4-C21CBC17B657}" srcOrd="0" destOrd="0" presId="urn:microsoft.com/office/officeart/2005/8/layout/list1"/>
    <dgm:cxn modelId="{59F26AAD-B215-4585-A01F-1F6F56902A63}" type="presOf" srcId="{D17D38B5-73EE-4A99-BE91-A4304421511F}" destId="{1F75259C-E7BC-4AEB-93AC-EF0517A343CD}" srcOrd="0" destOrd="0" presId="urn:microsoft.com/office/officeart/2005/8/layout/list1"/>
    <dgm:cxn modelId="{08CD98BE-CC75-4107-BCD4-DC22DAC13CD5}" type="presOf" srcId="{04A7C66B-1AB3-405F-A42C-9C302DFFF0DE}" destId="{D67E9F8C-B109-43E3-B75D-3D2BF7AD7317}" srcOrd="0" destOrd="0" presId="urn:microsoft.com/office/officeart/2005/8/layout/list1"/>
    <dgm:cxn modelId="{105D1BDA-AB04-4AAC-AF1C-3CA0EDE6A3C8}" srcId="{FB3EBD3A-1B9C-497E-9A3E-B0134BBE0743}" destId="{D0DBE99E-5F16-470D-979D-BD595C363423}" srcOrd="0" destOrd="0" parTransId="{BA540DF6-8567-41F2-A09F-A99F6FA89649}" sibTransId="{C1FF370A-BC4A-422D-987C-AB61686EC281}"/>
    <dgm:cxn modelId="{CCA8B2E6-64DA-48D5-BE23-AA1BE92ADFB8}" type="presOf" srcId="{D38235FA-9CCA-4BB6-B012-F5BD72BE565D}" destId="{C7B8AB94-2635-4C97-A7D2-28D10390BE0E}" srcOrd="1" destOrd="0" presId="urn:microsoft.com/office/officeart/2005/8/layout/list1"/>
    <dgm:cxn modelId="{F6C3E3F4-92E2-4C2E-AE94-FFFE528C9B98}" srcId="{9B63C08B-2107-4409-9D37-7686F2D3E535}" destId="{D17D38B5-73EE-4A99-BE91-A4304421511F}" srcOrd="3" destOrd="0" parTransId="{B56C4381-7E57-4B6F-A090-7CEB4A0B423D}" sibTransId="{68A22D5A-8BE5-40AA-AF64-D8A9DCBB1564}"/>
    <dgm:cxn modelId="{8DF483CE-1FBD-40C2-9F88-37A6D084E269}" type="presParOf" srcId="{0F8E517A-1D4B-4D80-9BC6-697FA1DDDBB6}" destId="{22B4BC3C-C7FD-4BF6-942D-E1491ECCC782}" srcOrd="0" destOrd="0" presId="urn:microsoft.com/office/officeart/2005/8/layout/list1"/>
    <dgm:cxn modelId="{675BF20B-6E46-4FFB-B92C-14D201F51C9B}" type="presParOf" srcId="{22B4BC3C-C7FD-4BF6-942D-E1491ECCC782}" destId="{33296F43-B817-4BDD-AAE1-A439734B3C2E}" srcOrd="0" destOrd="0" presId="urn:microsoft.com/office/officeart/2005/8/layout/list1"/>
    <dgm:cxn modelId="{DC419394-5ABF-4A0A-B592-B79B4A50FEF3}" type="presParOf" srcId="{22B4BC3C-C7FD-4BF6-942D-E1491ECCC782}" destId="{C7B8AB94-2635-4C97-A7D2-28D10390BE0E}" srcOrd="1" destOrd="0" presId="urn:microsoft.com/office/officeart/2005/8/layout/list1"/>
    <dgm:cxn modelId="{3BD81879-F4B1-4986-A5F6-3335C2B36195}" type="presParOf" srcId="{0F8E517A-1D4B-4D80-9BC6-697FA1DDDBB6}" destId="{9F2A053F-914C-48AD-90F9-BA790B624936}" srcOrd="1" destOrd="0" presId="urn:microsoft.com/office/officeart/2005/8/layout/list1"/>
    <dgm:cxn modelId="{C52A353F-0C80-41FF-9B8C-981C55305344}" type="presParOf" srcId="{0F8E517A-1D4B-4D80-9BC6-697FA1DDDBB6}" destId="{E6BC312B-F7D4-4455-9CB1-67416F5220FE}" srcOrd="2" destOrd="0" presId="urn:microsoft.com/office/officeart/2005/8/layout/list1"/>
    <dgm:cxn modelId="{5DA23C7F-CDAF-420B-9391-BB12C6BDD1AF}" type="presParOf" srcId="{0F8E517A-1D4B-4D80-9BC6-697FA1DDDBB6}" destId="{E8AA4118-CA5C-424F-A72F-79E356EB7F99}" srcOrd="3" destOrd="0" presId="urn:microsoft.com/office/officeart/2005/8/layout/list1"/>
    <dgm:cxn modelId="{7258EAA5-6D13-4D69-8982-AB818ECE18E7}" type="presParOf" srcId="{0F8E517A-1D4B-4D80-9BC6-697FA1DDDBB6}" destId="{EEC61C77-453B-4640-A289-A9F20BC10138}" srcOrd="4" destOrd="0" presId="urn:microsoft.com/office/officeart/2005/8/layout/list1"/>
    <dgm:cxn modelId="{568B2AAA-5BA7-4119-8DA2-836A54CF2DB5}" type="presParOf" srcId="{EEC61C77-453B-4640-A289-A9F20BC10138}" destId="{4CE3F161-2C42-4689-AAC4-C21CBC17B657}" srcOrd="0" destOrd="0" presId="urn:microsoft.com/office/officeart/2005/8/layout/list1"/>
    <dgm:cxn modelId="{C7D56D94-1A01-4244-ACE2-9D6A81DB82B7}" type="presParOf" srcId="{EEC61C77-453B-4640-A289-A9F20BC10138}" destId="{EC1C3EBD-975D-4E6C-84B8-DD769005BDF2}" srcOrd="1" destOrd="0" presId="urn:microsoft.com/office/officeart/2005/8/layout/list1"/>
    <dgm:cxn modelId="{3F7E63AB-C83D-4057-BD08-F37FE5AFDEF5}" type="presParOf" srcId="{0F8E517A-1D4B-4D80-9BC6-697FA1DDDBB6}" destId="{98D50B3F-9D96-475D-ACA2-60381B7216A0}" srcOrd="5" destOrd="0" presId="urn:microsoft.com/office/officeart/2005/8/layout/list1"/>
    <dgm:cxn modelId="{AE34D931-EBE7-4369-89A7-57AE5BF3A8BC}" type="presParOf" srcId="{0F8E517A-1D4B-4D80-9BC6-697FA1DDDBB6}" destId="{9C7B9F47-65AA-4400-8D26-915F589D8071}" srcOrd="6" destOrd="0" presId="urn:microsoft.com/office/officeart/2005/8/layout/list1"/>
    <dgm:cxn modelId="{05ADEC5D-B09F-403F-AB74-983E36D4671E}" type="presParOf" srcId="{0F8E517A-1D4B-4D80-9BC6-697FA1DDDBB6}" destId="{75730316-FB71-4CEA-BD73-FB7CE81A26D5}" srcOrd="7" destOrd="0" presId="urn:microsoft.com/office/officeart/2005/8/layout/list1"/>
    <dgm:cxn modelId="{126C9E02-6271-4D2C-A10E-09B82C720655}" type="presParOf" srcId="{0F8E517A-1D4B-4D80-9BC6-697FA1DDDBB6}" destId="{D646AC2F-BCFF-4527-8F98-C0AD23FC80E2}" srcOrd="8" destOrd="0" presId="urn:microsoft.com/office/officeart/2005/8/layout/list1"/>
    <dgm:cxn modelId="{26CBE9AD-0F41-4529-B84C-5EDC876A51E3}" type="presParOf" srcId="{D646AC2F-BCFF-4527-8F98-C0AD23FC80E2}" destId="{D67E9F8C-B109-43E3-B75D-3D2BF7AD7317}" srcOrd="0" destOrd="0" presId="urn:microsoft.com/office/officeart/2005/8/layout/list1"/>
    <dgm:cxn modelId="{483D4BF4-3C7B-4A6F-B3EE-B46636E5E2F2}" type="presParOf" srcId="{D646AC2F-BCFF-4527-8F98-C0AD23FC80E2}" destId="{98DE3B68-3515-4562-9EC4-402245CEDF65}" srcOrd="1" destOrd="0" presId="urn:microsoft.com/office/officeart/2005/8/layout/list1"/>
    <dgm:cxn modelId="{25CD7062-D693-420C-B22B-E104ED00CC09}" type="presParOf" srcId="{0F8E517A-1D4B-4D80-9BC6-697FA1DDDBB6}" destId="{B64EE4FA-9027-4506-8A33-A8329E302116}" srcOrd="9" destOrd="0" presId="urn:microsoft.com/office/officeart/2005/8/layout/list1"/>
    <dgm:cxn modelId="{2B65BB3B-9730-43FC-9F30-69B0A4D59273}" type="presParOf" srcId="{0F8E517A-1D4B-4D80-9BC6-697FA1DDDBB6}" destId="{865DF6FC-9C65-41EA-9EBF-70367CC19E8E}" srcOrd="10" destOrd="0" presId="urn:microsoft.com/office/officeart/2005/8/layout/list1"/>
    <dgm:cxn modelId="{F733AB1E-77F7-4F30-9917-BB6A50487335}" type="presParOf" srcId="{0F8E517A-1D4B-4D80-9BC6-697FA1DDDBB6}" destId="{DAE7FD94-E38A-4934-9F61-ED5F3A9E6880}" srcOrd="11" destOrd="0" presId="urn:microsoft.com/office/officeart/2005/8/layout/list1"/>
    <dgm:cxn modelId="{ABD08522-E036-4AE0-8831-D40DDAF86FE7}" type="presParOf" srcId="{0F8E517A-1D4B-4D80-9BC6-697FA1DDDBB6}" destId="{1AC9B235-72EC-4DEA-AB81-47390D9C08BC}" srcOrd="12" destOrd="0" presId="urn:microsoft.com/office/officeart/2005/8/layout/list1"/>
    <dgm:cxn modelId="{A9657F8C-7BA4-43F4-9A3B-6AF2721A1BB0}" type="presParOf" srcId="{1AC9B235-72EC-4DEA-AB81-47390D9C08BC}" destId="{1F75259C-E7BC-4AEB-93AC-EF0517A343CD}" srcOrd="0" destOrd="0" presId="urn:microsoft.com/office/officeart/2005/8/layout/list1"/>
    <dgm:cxn modelId="{05A0228D-B0D5-4EB2-8F72-A3D145F92DDA}" type="presParOf" srcId="{1AC9B235-72EC-4DEA-AB81-47390D9C08BC}" destId="{CBEBEB79-47FA-411C-AB0D-E06AC10DD64D}" srcOrd="1" destOrd="0" presId="urn:microsoft.com/office/officeart/2005/8/layout/list1"/>
    <dgm:cxn modelId="{FD921C3C-93AC-46A3-AD0A-FE7C23D284EF}" type="presParOf" srcId="{0F8E517A-1D4B-4D80-9BC6-697FA1DDDBB6}" destId="{434731A3-8899-4467-89B3-A40E5402E613}" srcOrd="13" destOrd="0" presId="urn:microsoft.com/office/officeart/2005/8/layout/list1"/>
    <dgm:cxn modelId="{B887A84C-7749-43B3-9006-3D122B8B7607}" type="presParOf" srcId="{0F8E517A-1D4B-4D80-9BC6-697FA1DDDBB6}" destId="{98D535B2-29F3-4FD8-AB7A-C3CE11898715}" srcOrd="14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6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2EC5B81-43BC-4747-8556-5DF71F8A8AE3}">
      <dsp:nvSpPr>
        <dsp:cNvPr id="0" name=""/>
        <dsp:cNvSpPr/>
      </dsp:nvSpPr>
      <dsp:spPr>
        <a:xfrm rot="16200000">
          <a:off x="745217" y="-699885"/>
          <a:ext cx="1144815" cy="2635250"/>
        </a:xfrm>
        <a:prstGeom prst="round1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Compete – Win/Lose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Aim to win regardless of other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Request or persuade</a:t>
          </a:r>
        </a:p>
      </dsp:txBody>
      <dsp:txXfrm rot="5400000">
        <a:off x="0" y="87246"/>
        <a:ext cx="2635250" cy="816697"/>
      </dsp:txXfrm>
    </dsp:sp>
    <dsp:sp modelId="{0817AB89-9066-46B5-9A10-2BF4E14B6B54}">
      <dsp:nvSpPr>
        <dsp:cNvPr id="0" name=""/>
        <dsp:cNvSpPr/>
      </dsp:nvSpPr>
      <dsp:spPr>
        <a:xfrm>
          <a:off x="2635250" y="42240"/>
          <a:ext cx="2635250" cy="1172554"/>
        </a:xfrm>
        <a:prstGeom prst="round1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Collaborate – Win/Win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Takes time &amp; effort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Takes 2 to Tango</a:t>
          </a:r>
        </a:p>
      </dsp:txBody>
      <dsp:txXfrm>
        <a:off x="2635250" y="42240"/>
        <a:ext cx="2592320" cy="879415"/>
      </dsp:txXfrm>
    </dsp:sp>
    <dsp:sp modelId="{BD34A05E-AFEA-4673-ADD4-73339805AA79}">
      <dsp:nvSpPr>
        <dsp:cNvPr id="0" name=""/>
        <dsp:cNvSpPr/>
      </dsp:nvSpPr>
      <dsp:spPr>
        <a:xfrm rot="10800000">
          <a:off x="0" y="1142992"/>
          <a:ext cx="2635250" cy="1537931"/>
        </a:xfrm>
        <a:prstGeom prst="round1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0" rIns="78232" bIns="78232" numCol="1" spcCol="1270" anchor="t" anchorCtr="0">
          <a:noAutofit/>
        </a:bodyPr>
        <a:lstStyle/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Avoid – Lose/Lose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Ineffective, indirect, e.g. hints &amp; jokes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Passive-aggressive: negati</a:t>
          </a:r>
          <a:r>
            <a:rPr lang="en-AU" sz="900" kern="1200" dirty="0" err="1">
              <a:latin typeface="Arial"/>
              <a:ea typeface="+mn-ea"/>
              <a:cs typeface="+mn-cs"/>
            </a:rPr>
            <a:t>ve</a:t>
          </a:r>
          <a:r>
            <a:rPr lang="en-AU" sz="900" kern="1200" dirty="0">
              <a:latin typeface="Arial"/>
              <a:ea typeface="+mn-ea"/>
              <a:cs typeface="+mn-cs"/>
            </a:rPr>
            <a:t> feelings </a:t>
          </a:r>
          <a:br>
            <a:rPr lang="en-AU" sz="900" kern="1200" dirty="0">
              <a:latin typeface="Arial"/>
              <a:ea typeface="+mn-ea"/>
              <a:cs typeface="+mn-cs"/>
            </a:rPr>
          </a:br>
          <a:r>
            <a:rPr lang="en-AU" sz="900" kern="1200" dirty="0">
              <a:latin typeface="Arial"/>
              <a:ea typeface="+mn-ea"/>
              <a:cs typeface="+mn-cs"/>
            </a:rPr>
            <a:t>only communicated nonverbally - not take </a:t>
          </a:r>
          <a:br>
            <a:rPr lang="en-AU" sz="900" kern="1200" dirty="0">
              <a:latin typeface="Arial"/>
              <a:ea typeface="+mn-ea"/>
              <a:cs typeface="+mn-cs"/>
            </a:rPr>
          </a:br>
          <a:r>
            <a:rPr lang="en-AU" sz="900" kern="1200" dirty="0">
              <a:latin typeface="Arial"/>
              <a:ea typeface="+mn-ea"/>
              <a:cs typeface="+mn-cs"/>
            </a:rPr>
            <a:t>out rubbish</a:t>
          </a:r>
        </a:p>
        <a:p>
          <a:pPr marL="114300" lvl="2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Fleetingly rewarding but creates more conflicts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Only use for low stakes, temporary conflicts</a:t>
          </a:r>
        </a:p>
      </dsp:txBody>
      <dsp:txXfrm rot="10800000">
        <a:off x="56307" y="1527475"/>
        <a:ext cx="2578943" cy="1153448"/>
      </dsp:txXfrm>
    </dsp:sp>
    <dsp:sp modelId="{0D744EFD-569D-496A-B20A-8B5635D265BB}">
      <dsp:nvSpPr>
        <dsp:cNvPr id="0" name=""/>
        <dsp:cNvSpPr/>
      </dsp:nvSpPr>
      <dsp:spPr>
        <a:xfrm rot="5400000">
          <a:off x="3198481" y="610500"/>
          <a:ext cx="1508787" cy="2635250"/>
        </a:xfrm>
        <a:prstGeom prst="round1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Accommodate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Passive-submissive: comply without input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Generous, obey, give up, e.g. fatigue, no time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Use if low stakes, you realise you are wrong, or advocating might damage relationship</a:t>
          </a:r>
        </a:p>
      </dsp:txBody>
      <dsp:txXfrm rot="-5400000">
        <a:off x="2635249" y="1550929"/>
        <a:ext cx="2635250" cy="1076350"/>
      </dsp:txXfrm>
    </dsp:sp>
    <dsp:sp modelId="{0830949A-8E28-41ED-BECA-89A6658D573B}">
      <dsp:nvSpPr>
        <dsp:cNvPr id="0" name=""/>
        <dsp:cNvSpPr/>
      </dsp:nvSpPr>
      <dsp:spPr>
        <a:xfrm>
          <a:off x="954890" y="900592"/>
          <a:ext cx="3411568" cy="452437"/>
        </a:xfrm>
        <a:prstGeom prst="roundRect">
          <a:avLst/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Compromise - Partial Win/Lose</a:t>
          </a:r>
        </a:p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•</a:t>
          </a:r>
          <a:r>
            <a:rPr lang="en-AU" sz="1050" kern="1200" dirty="0">
              <a:latin typeface="Arial"/>
              <a:ea typeface="+mn-ea"/>
              <a:cs typeface="+mn-cs"/>
            </a:rPr>
            <a:t> </a:t>
          </a:r>
          <a:r>
            <a:rPr lang="en-AU" sz="900" kern="1200" dirty="0">
              <a:latin typeface="Arial"/>
              <a:ea typeface="+mn-ea"/>
              <a:cs typeface="+mn-cs"/>
            </a:rPr>
            <a:t>Not good for SW designs</a:t>
          </a:r>
          <a:endParaRPr lang="en-AU" sz="1050" kern="1200" dirty="0">
            <a:latin typeface="Arial"/>
            <a:ea typeface="+mn-ea"/>
            <a:cs typeface="+mn-cs"/>
          </a:endParaRPr>
        </a:p>
      </dsp:txBody>
      <dsp:txXfrm>
        <a:off x="976976" y="922678"/>
        <a:ext cx="3367396" cy="40826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FAD5834-A34F-41EC-BA1C-7767FCD31A69}">
      <dsp:nvSpPr>
        <dsp:cNvPr id="0" name=""/>
        <dsp:cNvSpPr/>
      </dsp:nvSpPr>
      <dsp:spPr>
        <a:xfrm>
          <a:off x="0" y="1948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Listen &amp; Understand </a:t>
          </a:r>
          <a:r>
            <a:rPr lang="en-AU" sz="900" kern="1200" baseline="-25000" dirty="0">
              <a:latin typeface="Arial"/>
              <a:ea typeface="+mn-ea"/>
              <a:cs typeface="+mn-cs"/>
            </a:rPr>
            <a:t>their needs</a:t>
          </a:r>
          <a:endParaRPr lang="en-US" sz="900" kern="1200" dirty="0">
            <a:latin typeface="Arial"/>
            <a:ea typeface="+mn-ea"/>
            <a:cs typeface="+mn-cs"/>
          </a:endParaRPr>
        </a:p>
      </dsp:txBody>
      <dsp:txXfrm>
        <a:off x="7577" y="9525"/>
        <a:ext cx="1771101" cy="243549"/>
      </dsp:txXfrm>
    </dsp:sp>
    <dsp:sp modelId="{26EAF42B-E012-4093-944A-55C1CBE4A67D}">
      <dsp:nvSpPr>
        <dsp:cNvPr id="0" name=""/>
        <dsp:cNvSpPr/>
      </dsp:nvSpPr>
      <dsp:spPr>
        <a:xfrm rot="5400000">
          <a:off x="828514" y="267119"/>
          <a:ext cx="129225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889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2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260715"/>
        <a:ext cx="69850" cy="94300"/>
      </dsp:txXfrm>
    </dsp:sp>
    <dsp:sp modelId="{D5291A55-ECF1-4074-BD57-2CC2FA90D1E0}">
      <dsp:nvSpPr>
        <dsp:cNvPr id="0" name=""/>
        <dsp:cNvSpPr/>
      </dsp:nvSpPr>
      <dsp:spPr>
        <a:xfrm>
          <a:off x="0" y="390003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Empathise</a:t>
          </a:r>
          <a:endParaRPr lang="en-AU" sz="900" kern="1200" baseline="-25000" dirty="0">
            <a:latin typeface="Arial"/>
            <a:ea typeface="+mn-ea"/>
            <a:cs typeface="+mn-cs"/>
          </a:endParaRPr>
        </a:p>
      </dsp:txBody>
      <dsp:txXfrm>
        <a:off x="7577" y="397580"/>
        <a:ext cx="1771101" cy="243549"/>
      </dsp:txXfrm>
    </dsp:sp>
    <dsp:sp modelId="{9A6B25BD-01AF-4B28-80C4-3EFB30213FF3}">
      <dsp:nvSpPr>
        <dsp:cNvPr id="0" name=""/>
        <dsp:cNvSpPr/>
      </dsp:nvSpPr>
      <dsp:spPr>
        <a:xfrm rot="5400000">
          <a:off x="834388" y="655173"/>
          <a:ext cx="117477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654643"/>
        <a:ext cx="69850" cy="82552"/>
      </dsp:txXfrm>
    </dsp:sp>
    <dsp:sp modelId="{8FA6D05A-0244-400D-BB7F-9981EBACB5B5}">
      <dsp:nvSpPr>
        <dsp:cNvPr id="0" name=""/>
        <dsp:cNvSpPr/>
      </dsp:nvSpPr>
      <dsp:spPr>
        <a:xfrm>
          <a:off x="0" y="778057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>
              <a:latin typeface="Arial"/>
              <a:ea typeface="+mn-ea"/>
              <a:cs typeface="+mn-cs"/>
            </a:rPr>
            <a:t>[</a:t>
          </a:r>
          <a:r>
            <a:rPr lang="en-AU" sz="900" kern="1200" dirty="0">
              <a:latin typeface="Arial"/>
              <a:ea typeface="+mn-ea"/>
              <a:cs typeface="+mn-cs"/>
            </a:rPr>
            <a:t>Apologise]</a:t>
          </a:r>
          <a:endParaRPr lang="en-AU" sz="900" kern="1200" baseline="-25000" dirty="0">
            <a:latin typeface="Arial"/>
            <a:ea typeface="+mn-ea"/>
            <a:cs typeface="+mn-cs"/>
          </a:endParaRPr>
        </a:p>
      </dsp:txBody>
      <dsp:txXfrm>
        <a:off x="7577" y="785634"/>
        <a:ext cx="1771101" cy="243549"/>
      </dsp:txXfrm>
    </dsp:sp>
    <dsp:sp modelId="{55B8AF2A-D341-464F-B817-986BF1FF4CDC}">
      <dsp:nvSpPr>
        <dsp:cNvPr id="0" name=""/>
        <dsp:cNvSpPr/>
      </dsp:nvSpPr>
      <dsp:spPr>
        <a:xfrm rot="5400000">
          <a:off x="844620" y="1043228"/>
          <a:ext cx="97013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1052929"/>
        <a:ext cx="69850" cy="67909"/>
      </dsp:txXfrm>
    </dsp:sp>
    <dsp:sp modelId="{DF0CEF7E-CF3E-4CE1-9B39-551781CB4AF0}">
      <dsp:nvSpPr>
        <dsp:cNvPr id="0" name=""/>
        <dsp:cNvSpPr/>
      </dsp:nvSpPr>
      <dsp:spPr>
        <a:xfrm>
          <a:off x="0" y="1166112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Offer solution</a:t>
          </a:r>
          <a:endParaRPr lang="en-AU" sz="900" kern="1200" baseline="-25000" dirty="0">
            <a:latin typeface="Arial"/>
            <a:ea typeface="+mn-ea"/>
            <a:cs typeface="+mn-cs"/>
          </a:endParaRPr>
        </a:p>
      </dsp:txBody>
      <dsp:txXfrm>
        <a:off x="7577" y="1173689"/>
        <a:ext cx="1771101" cy="243549"/>
      </dsp:txXfrm>
    </dsp:sp>
    <dsp:sp modelId="{8898DF6E-02DE-4CAE-9A0D-05B3A99C1DA2}">
      <dsp:nvSpPr>
        <dsp:cNvPr id="0" name=""/>
        <dsp:cNvSpPr/>
      </dsp:nvSpPr>
      <dsp:spPr>
        <a:xfrm rot="5400000">
          <a:off x="834388" y="1431282"/>
          <a:ext cx="117477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1430752"/>
        <a:ext cx="69850" cy="82552"/>
      </dsp:txXfrm>
    </dsp:sp>
    <dsp:sp modelId="{80A98637-AED8-4210-BBAC-5708072C0D3A}">
      <dsp:nvSpPr>
        <dsp:cNvPr id="0" name=""/>
        <dsp:cNvSpPr/>
      </dsp:nvSpPr>
      <dsp:spPr>
        <a:xfrm>
          <a:off x="0" y="1554166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>
              <a:latin typeface="Arial"/>
              <a:ea typeface="+mn-ea"/>
              <a:cs typeface="+mn-cs"/>
            </a:rPr>
            <a:t>Resolution</a:t>
          </a:r>
          <a:endParaRPr lang="en-AU" sz="900" kern="1200" dirty="0">
            <a:latin typeface="Arial"/>
            <a:ea typeface="+mn-ea"/>
            <a:cs typeface="+mn-cs"/>
          </a:endParaRPr>
        </a:p>
      </dsp:txBody>
      <dsp:txXfrm>
        <a:off x="7577" y="1561743"/>
        <a:ext cx="1771101" cy="243549"/>
      </dsp:txXfrm>
    </dsp:sp>
    <dsp:sp modelId="{B3D9FA15-EB38-4380-835A-99C454FB331A}">
      <dsp:nvSpPr>
        <dsp:cNvPr id="0" name=""/>
        <dsp:cNvSpPr/>
      </dsp:nvSpPr>
      <dsp:spPr>
        <a:xfrm rot="5400000">
          <a:off x="834388" y="1819337"/>
          <a:ext cx="117477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1818807"/>
        <a:ext cx="69850" cy="82552"/>
      </dsp:txXfrm>
    </dsp:sp>
    <dsp:sp modelId="{C7111067-B611-446C-ACFE-96DA3CCF3660}">
      <dsp:nvSpPr>
        <dsp:cNvPr id="0" name=""/>
        <dsp:cNvSpPr/>
      </dsp:nvSpPr>
      <dsp:spPr>
        <a:xfrm>
          <a:off x="0" y="1942221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Reconcile</a:t>
          </a:r>
        </a:p>
      </dsp:txBody>
      <dsp:txXfrm>
        <a:off x="7577" y="1949798"/>
        <a:ext cx="1771101" cy="243549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5C7BE44-2F1C-40B0-9E69-8C52F03671AB}">
      <dsp:nvSpPr>
        <dsp:cNvPr id="0" name=""/>
        <dsp:cNvSpPr/>
      </dsp:nvSpPr>
      <dsp:spPr>
        <a:xfrm rot="5400000">
          <a:off x="3430933" y="-1494644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Prepare to listen, e.g. read beforehand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Be mindful of selection &amp; attention process, i.e. concentrate</a:t>
          </a:r>
        </a:p>
      </dsp:txBody>
      <dsp:txXfrm rot="-5400000">
        <a:off x="1897380" y="53847"/>
        <a:ext cx="3358182" cy="276137"/>
      </dsp:txXfrm>
    </dsp:sp>
    <dsp:sp modelId="{2B80D8C5-38A8-4249-86BA-6C6702B044EB}">
      <dsp:nvSpPr>
        <dsp:cNvPr id="0" name=""/>
        <dsp:cNvSpPr/>
      </dsp:nvSpPr>
      <dsp:spPr>
        <a:xfrm>
          <a:off x="0" y="656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Hear</a:t>
          </a:r>
          <a:endParaRPr lang="en-US" sz="1200" kern="1200" dirty="0">
            <a:latin typeface="Arial"/>
            <a:ea typeface="+mn-ea"/>
            <a:cs typeface="+mn-cs"/>
          </a:endParaRPr>
        </a:p>
      </dsp:txBody>
      <dsp:txXfrm>
        <a:off x="18673" y="19329"/>
        <a:ext cx="1860034" cy="345170"/>
      </dsp:txXfrm>
    </dsp:sp>
    <dsp:sp modelId="{60FE5E29-60E1-4AD1-B420-158365DD2136}">
      <dsp:nvSpPr>
        <dsp:cNvPr id="0" name=""/>
        <dsp:cNvSpPr/>
      </dsp:nvSpPr>
      <dsp:spPr>
        <a:xfrm rot="5400000">
          <a:off x="3430933" y="-1093001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Clarify &amp; paraphrase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Avoid interrupting</a:t>
          </a:r>
        </a:p>
      </dsp:txBody>
      <dsp:txXfrm rot="-5400000">
        <a:off x="1897380" y="455490"/>
        <a:ext cx="3358182" cy="276137"/>
      </dsp:txXfrm>
    </dsp:sp>
    <dsp:sp modelId="{C86A8F79-968D-48A9-9AD6-6AEC846FE4D9}">
      <dsp:nvSpPr>
        <dsp:cNvPr id="0" name=""/>
        <dsp:cNvSpPr/>
      </dsp:nvSpPr>
      <dsp:spPr>
        <a:xfrm>
          <a:off x="0" y="402299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Understand</a:t>
          </a:r>
        </a:p>
      </dsp:txBody>
      <dsp:txXfrm>
        <a:off x="18673" y="420972"/>
        <a:ext cx="1860034" cy="345170"/>
      </dsp:txXfrm>
    </dsp:sp>
    <dsp:sp modelId="{F1DCC119-8B39-415B-9ECA-9860EE88F0B6}">
      <dsp:nvSpPr>
        <dsp:cNvPr id="0" name=""/>
        <dsp:cNvSpPr/>
      </dsp:nvSpPr>
      <dsp:spPr>
        <a:xfrm rot="5400000">
          <a:off x="3430933" y="-691358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Watching nonverbal cues will improve recall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Reorganise info to fit your cognitive preferences, e.g. mnemonic devices</a:t>
          </a:r>
        </a:p>
      </dsp:txBody>
      <dsp:txXfrm rot="-5400000">
        <a:off x="1897380" y="857133"/>
        <a:ext cx="3358182" cy="276137"/>
      </dsp:txXfrm>
    </dsp:sp>
    <dsp:sp modelId="{0E006E8B-E6CE-4A39-B4B6-2F1CA893A2B5}">
      <dsp:nvSpPr>
        <dsp:cNvPr id="0" name=""/>
        <dsp:cNvSpPr/>
      </dsp:nvSpPr>
      <dsp:spPr>
        <a:xfrm>
          <a:off x="0" y="803942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Recall</a:t>
          </a:r>
        </a:p>
      </dsp:txBody>
      <dsp:txXfrm>
        <a:off x="18673" y="822615"/>
        <a:ext cx="1860034" cy="345170"/>
      </dsp:txXfrm>
    </dsp:sp>
    <dsp:sp modelId="{14E8E65F-676D-4E93-BFBA-6CCE80A7B3BB}">
      <dsp:nvSpPr>
        <dsp:cNvPr id="0" name=""/>
        <dsp:cNvSpPr/>
      </dsp:nvSpPr>
      <dsp:spPr>
        <a:xfrm rot="5400000">
          <a:off x="3430933" y="-289716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Identify main points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Understand nonverbal cues</a:t>
          </a:r>
        </a:p>
      </dsp:txBody>
      <dsp:txXfrm rot="-5400000">
        <a:off x="1897380" y="1258775"/>
        <a:ext cx="3358182" cy="276137"/>
      </dsp:txXfrm>
    </dsp:sp>
    <dsp:sp modelId="{36BDDE3D-9689-42BA-90FD-1AC02411BDF3}">
      <dsp:nvSpPr>
        <dsp:cNvPr id="0" name=""/>
        <dsp:cNvSpPr/>
      </dsp:nvSpPr>
      <dsp:spPr>
        <a:xfrm>
          <a:off x="0" y="1205585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Interpret</a:t>
          </a:r>
        </a:p>
      </dsp:txBody>
      <dsp:txXfrm>
        <a:off x="18673" y="1224258"/>
        <a:ext cx="1860034" cy="345170"/>
      </dsp:txXfrm>
    </dsp:sp>
    <dsp:sp modelId="{F0642862-B435-41FE-8A20-A0A11103CDC4}">
      <dsp:nvSpPr>
        <dsp:cNvPr id="0" name=""/>
        <dsp:cNvSpPr/>
      </dsp:nvSpPr>
      <dsp:spPr>
        <a:xfrm rot="5400000">
          <a:off x="3430933" y="111926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Separate facts, inferences &amp; judgments, e.g. be aware of biases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Identify persuasive strategies &amp; fallacies of reasoning</a:t>
          </a:r>
        </a:p>
      </dsp:txBody>
      <dsp:txXfrm rot="-5400000">
        <a:off x="1897380" y="1660417"/>
        <a:ext cx="3358182" cy="276137"/>
      </dsp:txXfrm>
    </dsp:sp>
    <dsp:sp modelId="{E2A0C5EE-BF0C-42C5-A3D3-6C0FE87D368A}">
      <dsp:nvSpPr>
        <dsp:cNvPr id="0" name=""/>
        <dsp:cNvSpPr/>
      </dsp:nvSpPr>
      <dsp:spPr>
        <a:xfrm>
          <a:off x="0" y="1607228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Evaluate</a:t>
          </a:r>
        </a:p>
      </dsp:txBody>
      <dsp:txXfrm>
        <a:off x="18673" y="1625901"/>
        <a:ext cx="1860034" cy="345170"/>
      </dsp:txXfrm>
    </dsp:sp>
    <dsp:sp modelId="{5F9EF339-C18C-49D8-B1AF-2080AE8D5F9E}">
      <dsp:nvSpPr>
        <dsp:cNvPr id="0" name=""/>
        <dsp:cNvSpPr/>
      </dsp:nvSpPr>
      <dsp:spPr>
        <a:xfrm rot="5400000">
          <a:off x="3430933" y="513569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Give feedback relevant to speaker’s purpose for speaking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Do not let rehearsal of your response diminish earlier stages of listening</a:t>
          </a:r>
        </a:p>
      </dsp:txBody>
      <dsp:txXfrm rot="-5400000">
        <a:off x="1897380" y="2062060"/>
        <a:ext cx="3358182" cy="276137"/>
      </dsp:txXfrm>
    </dsp:sp>
    <dsp:sp modelId="{C20E39C7-1514-4E03-807E-C3568D7C5B50}">
      <dsp:nvSpPr>
        <dsp:cNvPr id="0" name=""/>
        <dsp:cNvSpPr/>
      </dsp:nvSpPr>
      <dsp:spPr>
        <a:xfrm>
          <a:off x="0" y="2008871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Respond</a:t>
          </a:r>
        </a:p>
      </dsp:txBody>
      <dsp:txXfrm>
        <a:off x="18673" y="2027544"/>
        <a:ext cx="1860034" cy="345170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6BC312B-F7D4-4455-9CB1-67416F5220FE}">
      <dsp:nvSpPr>
        <dsp:cNvPr id="0" name=""/>
        <dsp:cNvSpPr/>
      </dsp:nvSpPr>
      <dsp:spPr>
        <a:xfrm>
          <a:off x="0" y="107273"/>
          <a:ext cx="3209925" cy="330750"/>
        </a:xfrm>
        <a:prstGeom prst="rect">
          <a:avLst/>
        </a:prstGeom>
        <a:solidFill>
          <a:schemeClr val="accent3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9126" tIns="124968" rIns="249126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 dirty="0">
              <a:latin typeface="Arial"/>
              <a:ea typeface="+mn-ea"/>
              <a:cs typeface="+mn-cs"/>
            </a:rPr>
            <a:t>Own the feeling</a:t>
          </a:r>
        </a:p>
      </dsp:txBody>
      <dsp:txXfrm>
        <a:off x="0" y="107273"/>
        <a:ext cx="3209925" cy="330750"/>
      </dsp:txXfrm>
    </dsp:sp>
    <dsp:sp modelId="{C7B8AB94-2635-4C97-A7D2-28D10390BE0E}">
      <dsp:nvSpPr>
        <dsp:cNvPr id="0" name=""/>
        <dsp:cNvSpPr/>
      </dsp:nvSpPr>
      <dsp:spPr>
        <a:xfrm>
          <a:off x="160496" y="18713"/>
          <a:ext cx="2246947" cy="17712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4929" tIns="0" rIns="84929" bIns="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/>
              <a:ea typeface="+mn-ea"/>
              <a:cs typeface="+mn-cs"/>
            </a:rPr>
            <a:t>Feelings</a:t>
          </a:r>
        </a:p>
      </dsp:txBody>
      <dsp:txXfrm>
        <a:off x="169142" y="27359"/>
        <a:ext cx="2229655" cy="159828"/>
      </dsp:txXfrm>
    </dsp:sp>
    <dsp:sp modelId="{9C7B9F47-65AA-4400-8D26-915F589D8071}">
      <dsp:nvSpPr>
        <dsp:cNvPr id="0" name=""/>
        <dsp:cNvSpPr/>
      </dsp:nvSpPr>
      <dsp:spPr>
        <a:xfrm>
          <a:off x="0" y="558983"/>
          <a:ext cx="3209925" cy="330750"/>
        </a:xfrm>
        <a:prstGeom prst="rect">
          <a:avLst/>
        </a:prstGeom>
        <a:solidFill>
          <a:schemeClr val="accent3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9126" tIns="124968" rIns="249126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1000" kern="1200" noProof="0" dirty="0">
              <a:latin typeface="Arial"/>
              <a:ea typeface="+mn-ea"/>
              <a:cs typeface="+mn-cs"/>
            </a:rPr>
            <a:t>Describe their behaviour</a:t>
          </a:r>
        </a:p>
      </dsp:txBody>
      <dsp:txXfrm>
        <a:off x="0" y="558983"/>
        <a:ext cx="3209925" cy="330750"/>
      </dsp:txXfrm>
    </dsp:sp>
    <dsp:sp modelId="{EC1C3EBD-975D-4E6C-84B8-DD769005BDF2}">
      <dsp:nvSpPr>
        <dsp:cNvPr id="0" name=""/>
        <dsp:cNvSpPr/>
      </dsp:nvSpPr>
      <dsp:spPr>
        <a:xfrm>
          <a:off x="160496" y="470423"/>
          <a:ext cx="2246947" cy="17712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4929" tIns="0" rIns="84929" bIns="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00" kern="1200" noProof="0" dirty="0">
              <a:latin typeface="Arial"/>
              <a:ea typeface="+mn-ea"/>
              <a:cs typeface="+mn-cs"/>
            </a:rPr>
            <a:t>Behaviour</a:t>
          </a:r>
        </a:p>
      </dsp:txBody>
      <dsp:txXfrm>
        <a:off x="169142" y="479069"/>
        <a:ext cx="2229655" cy="159828"/>
      </dsp:txXfrm>
    </dsp:sp>
    <dsp:sp modelId="{865DF6FC-9C65-41EA-9EBF-70367CC19E8E}">
      <dsp:nvSpPr>
        <dsp:cNvPr id="0" name=""/>
        <dsp:cNvSpPr/>
      </dsp:nvSpPr>
      <dsp:spPr>
        <a:xfrm>
          <a:off x="0" y="1010693"/>
          <a:ext cx="3209925" cy="330750"/>
        </a:xfrm>
        <a:prstGeom prst="rect">
          <a:avLst/>
        </a:prstGeom>
        <a:solidFill>
          <a:schemeClr val="accent3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9126" tIns="124968" rIns="249126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 dirty="0">
              <a:latin typeface="Arial"/>
              <a:ea typeface="+mn-ea"/>
              <a:cs typeface="+mn-cs"/>
            </a:rPr>
            <a:t>How it affects you</a:t>
          </a:r>
        </a:p>
      </dsp:txBody>
      <dsp:txXfrm>
        <a:off x="0" y="1010693"/>
        <a:ext cx="3209925" cy="330750"/>
      </dsp:txXfrm>
    </dsp:sp>
    <dsp:sp modelId="{98DE3B68-3515-4562-9EC4-402245CEDF65}">
      <dsp:nvSpPr>
        <dsp:cNvPr id="0" name=""/>
        <dsp:cNvSpPr/>
      </dsp:nvSpPr>
      <dsp:spPr>
        <a:xfrm>
          <a:off x="160496" y="922133"/>
          <a:ext cx="2246947" cy="17712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4929" tIns="0" rIns="84929" bIns="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/>
              <a:ea typeface="+mn-ea"/>
              <a:cs typeface="+mn-cs"/>
            </a:rPr>
            <a:t>Effects</a:t>
          </a:r>
        </a:p>
      </dsp:txBody>
      <dsp:txXfrm>
        <a:off x="169142" y="930779"/>
        <a:ext cx="2229655" cy="159828"/>
      </dsp:txXfrm>
    </dsp:sp>
    <dsp:sp modelId="{98D535B2-29F3-4FD8-AB7A-C3CE11898715}">
      <dsp:nvSpPr>
        <dsp:cNvPr id="0" name=""/>
        <dsp:cNvSpPr/>
      </dsp:nvSpPr>
      <dsp:spPr>
        <a:xfrm>
          <a:off x="0" y="1462403"/>
          <a:ext cx="3209925" cy="330750"/>
        </a:xfrm>
        <a:prstGeom prst="rect">
          <a:avLst/>
        </a:prstGeom>
        <a:solidFill>
          <a:schemeClr val="accent3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9126" tIns="124968" rIns="249126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 dirty="0">
              <a:latin typeface="Arial"/>
              <a:ea typeface="+mn-ea"/>
              <a:cs typeface="+mn-cs"/>
            </a:rPr>
            <a:t>Offer an alternative</a:t>
          </a:r>
        </a:p>
      </dsp:txBody>
      <dsp:txXfrm>
        <a:off x="0" y="1462403"/>
        <a:ext cx="3209925" cy="330750"/>
      </dsp:txXfrm>
    </dsp:sp>
    <dsp:sp modelId="{CBEBEB79-47FA-411C-AB0D-E06AC10DD64D}">
      <dsp:nvSpPr>
        <dsp:cNvPr id="0" name=""/>
        <dsp:cNvSpPr/>
      </dsp:nvSpPr>
      <dsp:spPr>
        <a:xfrm>
          <a:off x="160496" y="1373843"/>
          <a:ext cx="2246947" cy="17712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4929" tIns="0" rIns="84929" bIns="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/>
              <a:ea typeface="+mn-ea"/>
              <a:cs typeface="+mn-cs"/>
            </a:rPr>
            <a:t>Acceptable alternative behavior</a:t>
          </a:r>
        </a:p>
      </dsp:txBody>
      <dsp:txXfrm>
        <a:off x="169142" y="1382489"/>
        <a:ext cx="2229655" cy="15982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matrix1">
  <dgm:title val=""/>
  <dgm:desc val=""/>
  <dgm:catLst>
    <dgm:cat type="matrix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3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3" destOrd="0"/>
      </dgm:cxnLst>
      <dgm:bg/>
      <dgm:whole/>
    </dgm:dataModel>
  </dgm:clrData>
  <dgm:layoutNode name="diagram">
    <dgm:varLst>
      <dgm:chMax val="1"/>
      <dgm:dir/>
      <dgm:animLvl val="ctr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ctrX" for="ch" forName="matrix" refType="w" fact="0.5"/>
      <dgm:constr type="ctrY" for="ch" forName="matrix" refType="h" fact="0.5"/>
      <dgm:constr type="w" for="ch" forName="matrix" refType="w"/>
      <dgm:constr type="h" for="ch" forName="matrix" refType="h"/>
      <dgm:constr type="ctrX" for="ch" forName="centerTile" refType="w" fact="0.5"/>
      <dgm:constr type="ctrY" for="ch" forName="centerTile" refType="h" fact="0.5"/>
      <dgm:constr type="w" for="ch" forName="centerTile" refType="w" fact="0.3"/>
      <dgm:constr type="h" for="ch" forName="centerTile" refType="h" fact="0.25"/>
      <dgm:constr type="primFontSz" for="des" ptType="node" op="equ" val="65"/>
    </dgm:constrLst>
    <dgm:ruleLst/>
    <dgm:choose name="Name0">
      <dgm:if name="Name1" axis="ch" ptType="node" func="cnt" op="gte" val="1">
        <dgm:layoutNode name="matrix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l" for="ch" forName="tile1"/>
            <dgm:constr type="t" for="ch" forName="tile1"/>
            <dgm:constr type="r" for="ch" forName="tile1" refType="w" fact="0.5"/>
            <dgm:constr type="b" for="ch" forName="tile1" refType="h" fact="0.5"/>
            <dgm:constr type="l" for="ch" forName="tile1text" refType="l" refFor="ch" refForName="tile1"/>
            <dgm:constr type="t" for="ch" forName="tile1text" refType="t" refFor="ch" refForName="tile1"/>
            <dgm:constr type="w" for="ch" forName="tile1text" refType="w" refFor="ch" refForName="tile1"/>
            <dgm:constr type="h" for="ch" forName="tile1text" refType="h" refFor="ch" refForName="tile1" fact="0.75"/>
            <dgm:constr type="r" for="ch" forName="tile2" refType="w"/>
            <dgm:constr type="t" for="ch" forName="tile2"/>
            <dgm:constr type="l" for="ch" forName="tile2" refType="w" fact="0.5"/>
            <dgm:constr type="b" for="ch" forName="tile2" refType="h" fact="0.5"/>
            <dgm:constr type="r" for="ch" forName="tile2text" refType="r" refFor="ch" refForName="tile2"/>
            <dgm:constr type="t" for="ch" forName="tile2text" refType="t" refFor="ch" refForName="tile2"/>
            <dgm:constr type="w" for="ch" forName="tile2text" refType="w" refFor="ch" refForName="tile2"/>
            <dgm:constr type="h" for="ch" forName="tile2text" refType="h" refFor="ch" refForName="tile2" fact="0.75"/>
            <dgm:constr type="l" for="ch" forName="tile3"/>
            <dgm:constr type="b" for="ch" forName="tile3" refType="h"/>
            <dgm:constr type="r" for="ch" forName="tile3" refType="w" fact="0.5"/>
            <dgm:constr type="t" for="ch" forName="tile3" refType="h" fact="0.5"/>
            <dgm:constr type="l" for="ch" forName="tile3text" refType="l" refFor="ch" refForName="tile3"/>
            <dgm:constr type="b" for="ch" forName="tile3text" refType="b" refFor="ch" refForName="tile3"/>
            <dgm:constr type="w" for="ch" forName="tile3text" refType="w" refFor="ch" refForName="tile3"/>
            <dgm:constr type="h" for="ch" forName="tile3text" refType="h" refFor="ch" refForName="tile3" fact="0.75"/>
            <dgm:constr type="r" for="ch" forName="tile4" refType="w"/>
            <dgm:constr type="b" for="ch" forName="tile4" refType="h"/>
            <dgm:constr type="l" for="ch" forName="tile4" refType="w" fact="0.5"/>
            <dgm:constr type="t" for="ch" forName="tile4" refType="h" fact="0.5"/>
            <dgm:constr type="r" for="ch" forName="tile4text" refType="r" refFor="ch" refForName="tile4"/>
            <dgm:constr type="b" for="ch" forName="tile4text" refType="b" refFor="ch" refForName="tile4"/>
            <dgm:constr type="w" for="ch" forName="tile4text" refType="w" refFor="ch" refForName="tile4"/>
            <dgm:constr type="h" for="ch" forName="tile4text" refType="h" refFor="ch" refForName="tile4" fact="0.75"/>
          </dgm:constrLst>
          <dgm:ruleLst/>
          <dgm:layoutNode name="tile1" styleLbl="node1">
            <dgm:alg type="sp"/>
            <dgm:shape xmlns:r="http://schemas.openxmlformats.org/officeDocument/2006/relationships" rot="270" type="round1Rect" r:blip="">
              <dgm:adjLst/>
            </dgm:shape>
            <dgm:choose name="Name2">
              <dgm:if name="Name3" func="var" arg="dir" op="equ" val="norm">
                <dgm:presOf axis="ch ch desOrSelf" ptType="node node node" st="1 1 1" cnt="1 1 0"/>
              </dgm:if>
              <dgm:else name="Name4">
                <dgm:presOf axis="ch ch desOrSelf" ptType="node node node" st="1 2 1" cnt="1 1 0"/>
              </dgm:else>
            </dgm:choose>
            <dgm:constrLst/>
            <dgm:ruleLst/>
          </dgm:layoutNode>
          <dgm:layoutNode name="tile1text" styleLbl="node1">
            <dgm:varLst>
              <dgm:chMax val="0"/>
              <dgm:chPref val="0"/>
              <dgm:bulletEnabled val="1"/>
            </dgm:varLst>
            <dgm:choose name="Name5">
              <dgm:if name="Name6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7">
                <dgm:alg type="tx"/>
              </dgm:else>
            </dgm:choose>
            <dgm:shape xmlns:r="http://schemas.openxmlformats.org/officeDocument/2006/relationships" rot="270" type="rect" r:blip="" hideGeom="1">
              <dgm:adjLst>
                <dgm:adj idx="1" val="0.2"/>
              </dgm:adjLst>
            </dgm:shape>
            <dgm:choose name="Name8">
              <dgm:if name="Name9" func="var" arg="dir" op="equ" val="norm">
                <dgm:presOf axis="ch ch desOrSelf" ptType="node node node" st="1 1 1" cnt="1 1 0"/>
              </dgm:if>
              <dgm:else name="Name10">
                <dgm:presOf axis="ch ch desOrSelf" ptType="node node node" st="1 2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2" styleLbl="node1">
            <dgm:alg type="sp"/>
            <dgm:shape xmlns:r="http://schemas.openxmlformats.org/officeDocument/2006/relationships" type="round1Rect" r:blip="">
              <dgm:adjLst/>
            </dgm:shape>
            <dgm:choose name="Name11">
              <dgm:if name="Name12" func="var" arg="dir" op="equ" val="norm">
                <dgm:presOf axis="ch ch desOrSelf" ptType="node node node" st="1 2 1" cnt="1 1 0"/>
              </dgm:if>
              <dgm:else name="Name13">
                <dgm:presOf axis="ch ch desOrSelf" ptType="node node node" st="1 1 1" cnt="1 1 0"/>
              </dgm:else>
            </dgm:choose>
            <dgm:constrLst/>
            <dgm:ruleLst/>
          </dgm:layoutNode>
          <dgm:layoutNode name="tile2text" styleLbl="node1">
            <dgm:varLst>
              <dgm:chMax val="0"/>
              <dgm:chPref val="0"/>
              <dgm:bulletEnabled val="1"/>
            </dgm:varLst>
            <dgm:choose name="Name14">
              <dgm:if name="Name15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16">
                <dgm:alg type="tx"/>
              </dgm:else>
            </dgm:choose>
            <dgm:shape xmlns:r="http://schemas.openxmlformats.org/officeDocument/2006/relationships" type="rect" r:blip="" hideGeom="1">
              <dgm:adjLst/>
            </dgm:shape>
            <dgm:choose name="Name17">
              <dgm:if name="Name18" func="var" arg="dir" op="equ" val="norm">
                <dgm:presOf axis="ch ch desOrSelf" ptType="node node node" st="1 2 1" cnt="1 1 0"/>
              </dgm:if>
              <dgm:else name="Name19">
                <dgm:presOf axis="ch ch desOrSelf" ptType="node node node" st="1 1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3" styleLbl="node1">
            <dgm:alg type="sp"/>
            <dgm:shape xmlns:r="http://schemas.openxmlformats.org/officeDocument/2006/relationships" rot="180" type="round1Rect" r:blip="">
              <dgm:adjLst/>
            </dgm:shape>
            <dgm:choose name="Name20">
              <dgm:if name="Name21" func="var" arg="dir" op="equ" val="norm">
                <dgm:presOf axis="ch ch desOrSelf" ptType="node node node" st="1 3 1" cnt="1 1 0"/>
              </dgm:if>
              <dgm:else name="Name22">
                <dgm:presOf axis="ch ch desOrSelf" ptType="node node node" st="1 4 1" cnt="1 1 0"/>
              </dgm:else>
            </dgm:choose>
            <dgm:constrLst/>
            <dgm:ruleLst/>
          </dgm:layoutNode>
          <dgm:layoutNode name="tile3text" styleLbl="node1">
            <dgm:varLst>
              <dgm:chMax val="0"/>
              <dgm:chPref val="0"/>
              <dgm:bulletEnabled val="1"/>
            </dgm:varLst>
            <dgm:choose name="Name23">
              <dgm:if name="Name24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25">
                <dgm:alg type="tx"/>
              </dgm:else>
            </dgm:choose>
            <dgm:shape xmlns:r="http://schemas.openxmlformats.org/officeDocument/2006/relationships" rot="180" type="rect" r:blip="" hideGeom="1">
              <dgm:adjLst/>
            </dgm:shape>
            <dgm:choose name="Name26">
              <dgm:if name="Name27" func="var" arg="dir" op="equ" val="norm">
                <dgm:presOf axis="ch ch desOrSelf" ptType="node node node" st="1 3 1" cnt="1 1 0"/>
              </dgm:if>
              <dgm:else name="Name28">
                <dgm:presOf axis="ch ch desOrSelf" ptType="node node node" st="1 4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4" styleLbl="node1">
            <dgm:alg type="sp"/>
            <dgm:shape xmlns:r="http://schemas.openxmlformats.org/officeDocument/2006/relationships" rot="90" type="round1Rect" r:blip="">
              <dgm:adjLst/>
            </dgm:shape>
            <dgm:choose name="Name29">
              <dgm:if name="Name30" func="var" arg="dir" op="equ" val="norm">
                <dgm:presOf axis="ch ch desOrSelf" ptType="node node node" st="1 4 1" cnt="1 1 0"/>
              </dgm:if>
              <dgm:else name="Name31">
                <dgm:presOf axis="ch ch desOrSelf" ptType="node node node" st="1 3 1" cnt="1 1 0"/>
              </dgm:else>
            </dgm:choose>
            <dgm:constrLst/>
            <dgm:ruleLst/>
          </dgm:layoutNode>
          <dgm:layoutNode name="tile4text" styleLbl="node1">
            <dgm:varLst>
              <dgm:chMax val="0"/>
              <dgm:chPref val="0"/>
              <dgm:bulletEnabled val="1"/>
            </dgm:varLst>
            <dgm:choose name="Name32">
              <dgm:if name="Name33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34">
                <dgm:alg type="tx"/>
              </dgm:else>
            </dgm:choose>
            <dgm:shape xmlns:r="http://schemas.openxmlformats.org/officeDocument/2006/relationships" rot="90" type="rect" r:blip="" hideGeom="1">
              <dgm:adjLst/>
            </dgm:shape>
            <dgm:choose name="Name35">
              <dgm:if name="Name36" func="var" arg="dir" op="equ" val="norm">
                <dgm:presOf axis="ch ch desOrSelf" ptType="node node node" st="1 4 1" cnt="1 1 0"/>
              </dgm:if>
              <dgm:else name="Name37">
                <dgm:presOf axis="ch ch desOrSelf" ptType="node node node" st="1 3 1" cnt="1 1 0"/>
              </dgm:else>
            </dgm:choose>
            <dgm:constrLst/>
            <dgm:ruleLst>
              <dgm:rule type="primFontSz" val="5" fact="NaN" max="NaN"/>
            </dgm:ruleLst>
          </dgm:layoutNode>
        </dgm:layoutNode>
        <dgm:layoutNode name="centerTile" styleLbl="fgShp">
          <dgm:varLst>
            <dgm:chMax val="0"/>
            <dgm:chPref val="0"/>
          </dgm:varLst>
          <dgm:alg type="tx"/>
          <dgm:shape xmlns:r="http://schemas.openxmlformats.org/officeDocument/2006/relationships" type="roundRect" r:blip="">
            <dgm:adjLst/>
          </dgm:shape>
          <dgm:presOf axis="ch" ptType="node" cnt="1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38"/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2">
  <dgm:title val=""/>
  <dgm:desc val=""/>
  <dgm:catLst>
    <dgm:cat type="process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resizeHandles val="exact"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h" for="ch" ptType="node" refType="h"/>
      <dgm:constr type="h" for="ch" ptType="sibTrans" refType="h" refFor="ch" refPtType="node" fact="0.5"/>
      <dgm:constr type="w" for="ch" ptType="node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choose name="Name0">
          <dgm:if name="Name1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2">
            <dgm:alg type="tx"/>
          </dgm:else>
        </dgm:choose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w" refType="h" fact="1.8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w" val="NaN" fact="4" max="NaN"/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w" refType="h" fact="0.9"/>
            <dgm:constr type="connDist"/>
            <dgm:constr type="wArH" refType="w" fact="0.5"/>
            <dgm:constr type="hArH" refType="w"/>
            <dgm:constr type="stemThick" refType="w" fact="0.6"/>
            <dgm:constr type="begPad" refType="connDist" fact="0.125"/>
            <dgm:constr type="endPad" refType="connDist" fact="0.125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List5">
  <dgm:title val=""/>
  <dgm:desc val=""/>
  <dgm:catLst>
    <dgm:cat type="list" pri="15000"/>
    <dgm:cat type="convert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>
          <dgm:param type="linDir" val="fromT"/>
          <dgm:param type="nodeHorzAlign" val="l"/>
        </dgm:alg>
      </dgm:if>
      <dgm:else name="Name3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linNode" refType="h"/>
      <dgm:constr type="w" for="ch" forName="linNode" refType="w"/>
      <dgm:constr type="h" for="ch" forName="sp" refType="h" fact="0.05"/>
      <dgm:constr type="primFontSz" for="des" forName="parentText" op="equ" val="65"/>
      <dgm:constr type="secFontSz" for="des" forName="descendantText" op="equ"/>
    </dgm:constrLst>
    <dgm:ruleLst/>
    <dgm:forEach name="Name4" axis="ch" ptType="node">
      <dgm:layoutNode name="linNode">
        <dgm:choose name="Name5">
          <dgm:if name="Name6" func="var" arg="dir" op="equ" val="norm">
            <dgm:alg type="lin">
              <dgm:param type="linDir" val="fromL"/>
            </dgm:alg>
          </dgm:if>
          <dgm:else name="Name7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arentText" refType="w" fact="0.36"/>
          <dgm:constr type="w" for="ch" forName="descendantText" refType="w" fact="0.64"/>
          <dgm:constr type="h" for="ch" forName="parentText" refType="h"/>
          <dgm:constr type="h" for="ch" forName="descendantText" refType="h" refFor="ch" refForName="parentText" fact="0.8"/>
        </dgm:constrLst>
        <dgm:ruleLst/>
        <dgm:layoutNode name="parentText">
          <dgm:varLst>
            <dgm:chMax val="1"/>
            <dgm:bulletEnabled val="1"/>
          </dgm:varLst>
          <dgm:alg type="tx"/>
          <dgm:shape xmlns:r="http://schemas.openxmlformats.org/officeDocument/2006/relationships" type="roundRect" r:blip="" zOrderOff="3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8">
          <dgm:if name="Name9" axis="ch" ptType="node" func="cnt" op="gte" val="1">
            <dgm:layoutNode name="descendantText" styleLbl="alignAccFollowNode1">
              <dgm:varLst>
                <dgm:bulletEnabled val="1"/>
              </dgm:varLst>
              <dgm:alg type="tx">
                <dgm:param type="stBulletLvl" val="1"/>
                <dgm:param type="txAnchorVertCh" val="mid"/>
              </dgm:alg>
              <dgm:choose name="Name10">
                <dgm:if name="Name11" func="var" arg="dir" op="equ" val="norm">
                  <dgm:shape xmlns:r="http://schemas.openxmlformats.org/officeDocument/2006/relationships" rot="90" type="round2SameRect" r:blip="">
                    <dgm:adjLst/>
                  </dgm:shape>
                </dgm:if>
                <dgm:else name="Name12">
                  <dgm:shape xmlns:r="http://schemas.openxmlformats.org/officeDocument/2006/relationships" rot="-90" type="round2SameRect" r:blip="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lMarg" refType="secFontSz" fact="0.3"/>
                <dgm:constr type="rMarg" refType="secFontSz" fact="0.3"/>
                <dgm:constr type="tMarg" refType="secFontSz" fact="0.15"/>
                <dgm:constr type="bMarg" refType="secFontSz" fact="0.15"/>
              </dgm:constrLst>
              <dgm:ruleLst>
                <dgm:rule type="secFontSz" val="5" fact="NaN" max="NaN"/>
              </dgm:ruleLst>
            </dgm:layoutNode>
          </dgm:if>
          <dgm:else name="Name13"/>
        </dgm:choose>
      </dgm:layoutNode>
      <dgm:forEach name="Name14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C401DB-C598-492E-886D-1E90462759AF}"/>
      </w:docPartPr>
      <w:docPartBody>
        <w:p w:rsidR="006B0357" w:rsidRDefault="00B54815">
          <w:r w:rsidRPr="00104D2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E90DD9B444E4685A73E36652B169F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DFEE2C-9EBF-4D9E-9113-F8A1DB4A5A97}"/>
      </w:docPartPr>
      <w:docPartBody>
        <w:p w:rsidR="00831258" w:rsidRDefault="006B0357" w:rsidP="006B0357">
          <w:pPr>
            <w:pStyle w:val="9E90DD9B444E4685A73E36652B169F21"/>
          </w:pPr>
          <w:r w:rsidRPr="00104D2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15A4D7FAFA544669BD05914BB2A31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23E205-0117-433A-9056-0CADA65468C4}"/>
      </w:docPartPr>
      <w:docPartBody>
        <w:p w:rsidR="00000000" w:rsidRDefault="00831258" w:rsidP="00831258">
          <w:pPr>
            <w:pStyle w:val="215A4D7FAFA544669BD05914BB2A3125"/>
          </w:pPr>
          <w:r w:rsidRPr="00104D22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tarSymbol">
    <w:charset w:val="02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rebuchet MS"/>
    <w:charset w:val="00"/>
    <w:family w:val="auto"/>
    <w:pitch w:val="default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815"/>
    <w:rsid w:val="006B0357"/>
    <w:rsid w:val="00831258"/>
    <w:rsid w:val="00B54815"/>
    <w:rsid w:val="00F82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31258"/>
    <w:rPr>
      <w:color w:val="808080"/>
    </w:rPr>
  </w:style>
  <w:style w:type="paragraph" w:customStyle="1" w:styleId="9E90DD9B444E4685A73E36652B169F21">
    <w:name w:val="9E90DD9B444E4685A73E36652B169F21"/>
    <w:rsid w:val="006B0357"/>
  </w:style>
  <w:style w:type="paragraph" w:customStyle="1" w:styleId="215A4D7FAFA544669BD05914BB2A3125">
    <w:name w:val="215A4D7FAFA544669BD05914BB2A3125"/>
    <w:rsid w:val="0083125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80B21DBE-6A77-4332-855C-B53FF01B17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P_TEM_0010_COV_ReportCoversheet</Template>
  <TotalTime>55</TotalTime>
  <Pages>4</Pages>
  <Words>661</Words>
  <Characters>3770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Jamie Shield</dc:creator>
  <cp:keywords/>
  <dc:description/>
  <cp:lastModifiedBy>Clare Alexander</cp:lastModifiedBy>
  <cp:revision>6</cp:revision>
  <dcterms:created xsi:type="dcterms:W3CDTF">2021-10-20T05:12:00Z</dcterms:created>
  <dcterms:modified xsi:type="dcterms:W3CDTF">2022-03-31T01:59:00Z</dcterms:modified>
</cp:coreProperties>
</file>